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B7AA6" w14:textId="77777777" w:rsidR="007C7D3B" w:rsidRDefault="007C7D3B" w:rsidP="007C7D3B">
      <w:pPr>
        <w:pStyle w:val="Titolo1"/>
        <w:spacing w:before="72"/>
        <w:ind w:left="2256" w:right="2262" w:firstLine="0"/>
        <w:jc w:val="center"/>
      </w:pPr>
      <w:r>
        <w:t>DOCUMENTO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SPECIFICA</w:t>
      </w:r>
      <w:r>
        <w:rPr>
          <w:spacing w:val="-7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REQUISITI</w:t>
      </w:r>
      <w:r>
        <w:rPr>
          <w:spacing w:val="-6"/>
        </w:rPr>
        <w:t xml:space="preserve"> </w:t>
      </w:r>
      <w:r>
        <w:t>SOFTWARE</w:t>
      </w:r>
    </w:p>
    <w:p w14:paraId="75FD2D1C" w14:textId="77777777" w:rsidR="007C7D3B" w:rsidRDefault="007C7D3B" w:rsidP="007C7D3B">
      <w:pPr>
        <w:pStyle w:val="Corpotesto"/>
        <w:spacing w:before="3"/>
        <w:rPr>
          <w:rFonts w:ascii="Arial"/>
          <w:b/>
          <w:sz w:val="12"/>
        </w:rPr>
      </w:pPr>
    </w:p>
    <w:p w14:paraId="0CB88037" w14:textId="77777777" w:rsidR="007C7D3B" w:rsidRDefault="007C7D3B" w:rsidP="007C7D3B">
      <w:pPr>
        <w:spacing w:before="97"/>
        <w:ind w:left="108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Tabella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dei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contenuti</w:t>
      </w:r>
    </w:p>
    <w:p w14:paraId="1D1B66F8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3F49F948" w14:textId="77777777" w:rsidR="007C7D3B" w:rsidRDefault="007C7D3B" w:rsidP="007C7D3B">
      <w:pPr>
        <w:pStyle w:val="Paragrafoelenco"/>
        <w:numPr>
          <w:ilvl w:val="0"/>
          <w:numId w:val="2"/>
        </w:numPr>
        <w:tabs>
          <w:tab w:val="left" w:pos="816"/>
        </w:tabs>
        <w:spacing w:before="1" w:line="229" w:lineRule="exact"/>
        <w:rPr>
          <w:sz w:val="20"/>
        </w:rPr>
      </w:pPr>
      <w:r>
        <w:rPr>
          <w:sz w:val="20"/>
        </w:rPr>
        <w:t>Introduzione</w:t>
      </w:r>
    </w:p>
    <w:p w14:paraId="13ED1A0C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Propositi</w:t>
      </w:r>
    </w:p>
    <w:p w14:paraId="0A0CFE80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Obiettivi</w:t>
      </w:r>
    </w:p>
    <w:p w14:paraId="2F8C3A8F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9" w:lineRule="exact"/>
        <w:rPr>
          <w:sz w:val="20"/>
        </w:rPr>
      </w:pPr>
      <w:r>
        <w:rPr>
          <w:sz w:val="20"/>
        </w:rPr>
        <w:t>Definizioni,</w:t>
      </w:r>
      <w:r>
        <w:rPr>
          <w:spacing w:val="-8"/>
          <w:sz w:val="20"/>
        </w:rPr>
        <w:t xml:space="preserve"> </w:t>
      </w:r>
      <w:r>
        <w:rPr>
          <w:sz w:val="20"/>
        </w:rPr>
        <w:t>acronimi</w:t>
      </w:r>
      <w:r>
        <w:rPr>
          <w:spacing w:val="-7"/>
          <w:sz w:val="20"/>
        </w:rPr>
        <w:t xml:space="preserve"> </w:t>
      </w:r>
      <w:r>
        <w:rPr>
          <w:sz w:val="20"/>
        </w:rPr>
        <w:t>ed</w:t>
      </w:r>
      <w:r>
        <w:rPr>
          <w:spacing w:val="-7"/>
          <w:sz w:val="20"/>
        </w:rPr>
        <w:t xml:space="preserve"> </w:t>
      </w:r>
      <w:r>
        <w:rPr>
          <w:sz w:val="20"/>
        </w:rPr>
        <w:t>abbreviazioni</w:t>
      </w:r>
    </w:p>
    <w:p w14:paraId="31AF536C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Panoramica</w:t>
      </w:r>
    </w:p>
    <w:p w14:paraId="2E20170C" w14:textId="77777777" w:rsidR="007C7D3B" w:rsidRDefault="007C7D3B" w:rsidP="007C7D3B">
      <w:pPr>
        <w:pStyle w:val="Paragrafoelenco"/>
        <w:numPr>
          <w:ilvl w:val="0"/>
          <w:numId w:val="2"/>
        </w:numPr>
        <w:tabs>
          <w:tab w:val="left" w:pos="816"/>
        </w:tabs>
        <w:spacing w:line="228" w:lineRule="exact"/>
        <w:rPr>
          <w:sz w:val="20"/>
        </w:rPr>
      </w:pPr>
      <w:r>
        <w:rPr>
          <w:sz w:val="20"/>
        </w:rPr>
        <w:t>Descrizione</w:t>
      </w:r>
      <w:r>
        <w:rPr>
          <w:spacing w:val="2"/>
          <w:sz w:val="20"/>
        </w:rPr>
        <w:t xml:space="preserve"> </w:t>
      </w:r>
      <w:r>
        <w:rPr>
          <w:sz w:val="20"/>
        </w:rPr>
        <w:t>generale</w:t>
      </w:r>
    </w:p>
    <w:p w14:paraId="202105C5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Prospettive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prodotto</w:t>
      </w:r>
    </w:p>
    <w:p w14:paraId="2DE72B50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Funzionalità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prodotto</w:t>
      </w:r>
    </w:p>
    <w:p w14:paraId="18756040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9" w:lineRule="exact"/>
        <w:rPr>
          <w:sz w:val="20"/>
        </w:rPr>
      </w:pPr>
      <w:r>
        <w:rPr>
          <w:sz w:val="20"/>
        </w:rPr>
        <w:t>Caratteristiche</w:t>
      </w:r>
      <w:r>
        <w:rPr>
          <w:spacing w:val="-10"/>
          <w:sz w:val="20"/>
        </w:rPr>
        <w:t xml:space="preserve"> </w:t>
      </w:r>
      <w:r>
        <w:rPr>
          <w:sz w:val="20"/>
        </w:rPr>
        <w:t>utente</w:t>
      </w:r>
    </w:p>
    <w:p w14:paraId="69FA35F6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before="10" w:line="229" w:lineRule="exact"/>
        <w:rPr>
          <w:sz w:val="20"/>
        </w:rPr>
      </w:pPr>
      <w:r>
        <w:rPr>
          <w:sz w:val="20"/>
        </w:rPr>
        <w:t>Vincoli</w:t>
      </w:r>
      <w:r>
        <w:rPr>
          <w:spacing w:val="-14"/>
          <w:sz w:val="20"/>
        </w:rPr>
        <w:t xml:space="preserve"> </w:t>
      </w:r>
      <w:r>
        <w:rPr>
          <w:sz w:val="20"/>
        </w:rPr>
        <w:t>generali</w:t>
      </w:r>
    </w:p>
    <w:p w14:paraId="3EF51FD8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Assunzioni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dipendenze</w:t>
      </w:r>
    </w:p>
    <w:p w14:paraId="5CD37683" w14:textId="77777777" w:rsidR="007C7D3B" w:rsidRDefault="007C7D3B" w:rsidP="007C7D3B">
      <w:pPr>
        <w:pStyle w:val="Paragrafoelenco"/>
        <w:numPr>
          <w:ilvl w:val="0"/>
          <w:numId w:val="2"/>
        </w:numPr>
        <w:tabs>
          <w:tab w:val="left" w:pos="816"/>
        </w:tabs>
        <w:spacing w:line="228" w:lineRule="exact"/>
        <w:rPr>
          <w:sz w:val="20"/>
        </w:rPr>
      </w:pPr>
      <w:r>
        <w:rPr>
          <w:sz w:val="20"/>
        </w:rPr>
        <w:t>Requisiti specifici</w:t>
      </w:r>
    </w:p>
    <w:p w14:paraId="37765FA6" w14:textId="77777777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Requisiti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interfaccia</w:t>
      </w:r>
      <w:r>
        <w:rPr>
          <w:spacing w:val="-5"/>
          <w:sz w:val="20"/>
        </w:rPr>
        <w:t xml:space="preserve"> </w:t>
      </w:r>
      <w:r>
        <w:rPr>
          <w:sz w:val="20"/>
        </w:rPr>
        <w:t>esterna</w:t>
      </w:r>
    </w:p>
    <w:p w14:paraId="534037E6" w14:textId="77777777" w:rsidR="007C7D3B" w:rsidRDefault="007C7D3B" w:rsidP="007C7D3B">
      <w:pPr>
        <w:pStyle w:val="Paragrafoelenco"/>
        <w:numPr>
          <w:ilvl w:val="2"/>
          <w:numId w:val="2"/>
        </w:numPr>
        <w:tabs>
          <w:tab w:val="left" w:pos="2244"/>
        </w:tabs>
        <w:spacing w:line="228" w:lineRule="exact"/>
        <w:rPr>
          <w:sz w:val="20"/>
        </w:rPr>
      </w:pPr>
      <w:r>
        <w:rPr>
          <w:sz w:val="20"/>
        </w:rPr>
        <w:t>Interfaccia</w:t>
      </w:r>
      <w:r>
        <w:rPr>
          <w:spacing w:val="-8"/>
          <w:sz w:val="20"/>
        </w:rPr>
        <w:t xml:space="preserve"> </w:t>
      </w:r>
      <w:r>
        <w:rPr>
          <w:sz w:val="20"/>
        </w:rPr>
        <w:t>utente</w:t>
      </w:r>
    </w:p>
    <w:p w14:paraId="4F853913" w14:textId="27CE216E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pacing w:val="-1"/>
          <w:sz w:val="20"/>
        </w:rPr>
        <w:t>Requisiti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funzionali</w:t>
      </w:r>
      <w:r w:rsidR="00D20BC9">
        <w:rPr>
          <w:spacing w:val="-1"/>
          <w:sz w:val="20"/>
        </w:rPr>
        <w:t xml:space="preserve"> generali</w:t>
      </w:r>
    </w:p>
    <w:p w14:paraId="44EB70CF" w14:textId="751A7796" w:rsidR="007C7D3B" w:rsidRDefault="00D20BC9" w:rsidP="007C7D3B">
      <w:pPr>
        <w:pStyle w:val="Paragrafoelenco"/>
        <w:numPr>
          <w:ilvl w:val="2"/>
          <w:numId w:val="2"/>
        </w:numPr>
        <w:tabs>
          <w:tab w:val="left" w:pos="2244"/>
        </w:tabs>
        <w:spacing w:line="228" w:lineRule="exact"/>
        <w:rPr>
          <w:sz w:val="20"/>
        </w:rPr>
      </w:pPr>
      <w:r>
        <w:rPr>
          <w:sz w:val="20"/>
        </w:rPr>
        <w:t>Panello per la selezione della ROI</w:t>
      </w:r>
    </w:p>
    <w:p w14:paraId="1753860D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Introduzione</w:t>
      </w:r>
    </w:p>
    <w:p w14:paraId="7A4A53D2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9" w:lineRule="exact"/>
        <w:rPr>
          <w:sz w:val="20"/>
        </w:rPr>
      </w:pPr>
      <w:r>
        <w:rPr>
          <w:sz w:val="20"/>
        </w:rPr>
        <w:t>Input</w:t>
      </w:r>
    </w:p>
    <w:p w14:paraId="107E9AD9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before="10" w:line="229" w:lineRule="exact"/>
        <w:rPr>
          <w:sz w:val="20"/>
        </w:rPr>
      </w:pPr>
      <w:r>
        <w:rPr>
          <w:sz w:val="20"/>
        </w:rPr>
        <w:t>Elaborazione</w:t>
      </w:r>
    </w:p>
    <w:p w14:paraId="64073E89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Output</w:t>
      </w:r>
    </w:p>
    <w:p w14:paraId="04F70775" w14:textId="15D88332" w:rsidR="007C7D3B" w:rsidRDefault="00410CE8" w:rsidP="007C7D3B">
      <w:pPr>
        <w:pStyle w:val="Paragrafoelenco"/>
        <w:numPr>
          <w:ilvl w:val="2"/>
          <w:numId w:val="2"/>
        </w:numPr>
        <w:tabs>
          <w:tab w:val="left" w:pos="2244"/>
        </w:tabs>
        <w:spacing w:line="228" w:lineRule="exact"/>
        <w:rPr>
          <w:sz w:val="20"/>
        </w:rPr>
      </w:pPr>
      <w:r>
        <w:rPr>
          <w:sz w:val="20"/>
        </w:rPr>
        <w:t>Pulsante “About” – “Close”</w:t>
      </w:r>
    </w:p>
    <w:p w14:paraId="13E5C662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Introduzione</w:t>
      </w:r>
    </w:p>
    <w:p w14:paraId="70F85DE3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Input</w:t>
      </w:r>
    </w:p>
    <w:p w14:paraId="0336C7D4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9" w:lineRule="exact"/>
        <w:rPr>
          <w:sz w:val="20"/>
        </w:rPr>
      </w:pPr>
      <w:r>
        <w:rPr>
          <w:sz w:val="20"/>
        </w:rPr>
        <w:t>Elaborazione</w:t>
      </w:r>
    </w:p>
    <w:p w14:paraId="307C4A76" w14:textId="2BC6B96C" w:rsidR="00410CE8" w:rsidRDefault="007C7D3B" w:rsidP="00410CE8">
      <w:pPr>
        <w:pStyle w:val="Paragrafoelenco"/>
        <w:numPr>
          <w:ilvl w:val="3"/>
          <w:numId w:val="2"/>
        </w:numPr>
        <w:tabs>
          <w:tab w:val="left" w:pos="2940"/>
        </w:tabs>
        <w:spacing w:before="10" w:line="229" w:lineRule="exact"/>
        <w:rPr>
          <w:sz w:val="20"/>
        </w:rPr>
      </w:pPr>
      <w:r>
        <w:rPr>
          <w:sz w:val="20"/>
        </w:rPr>
        <w:t>Output</w:t>
      </w:r>
    </w:p>
    <w:p w14:paraId="01C4305E" w14:textId="13692F60" w:rsidR="00410CE8" w:rsidRPr="00410CE8" w:rsidRDefault="00410CE8" w:rsidP="00410CE8">
      <w:pPr>
        <w:pStyle w:val="Paragrafoelenco"/>
        <w:numPr>
          <w:ilvl w:val="1"/>
          <w:numId w:val="2"/>
        </w:numPr>
        <w:tabs>
          <w:tab w:val="left" w:pos="2940"/>
        </w:tabs>
        <w:spacing w:before="10" w:line="229" w:lineRule="exact"/>
        <w:rPr>
          <w:sz w:val="20"/>
        </w:rPr>
      </w:pPr>
      <w:r>
        <w:rPr>
          <w:sz w:val="20"/>
        </w:rPr>
        <w:t>Requisiti NDVI</w:t>
      </w:r>
    </w:p>
    <w:p w14:paraId="01D6E38A" w14:textId="31DD0357" w:rsidR="007C7D3B" w:rsidRDefault="00410CE8" w:rsidP="007C7D3B">
      <w:pPr>
        <w:pStyle w:val="Paragrafoelenco"/>
        <w:numPr>
          <w:ilvl w:val="2"/>
          <w:numId w:val="2"/>
        </w:numPr>
        <w:tabs>
          <w:tab w:val="left" w:pos="2244"/>
        </w:tabs>
        <w:spacing w:line="228" w:lineRule="exact"/>
        <w:rPr>
          <w:sz w:val="20"/>
        </w:rPr>
      </w:pPr>
      <w:r>
        <w:rPr>
          <w:sz w:val="20"/>
        </w:rPr>
        <w:t>Text-Box per l’inserimento di Data e Nazione</w:t>
      </w:r>
    </w:p>
    <w:p w14:paraId="2BE3E905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Introduzione</w:t>
      </w:r>
    </w:p>
    <w:p w14:paraId="616F2E06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Input</w:t>
      </w:r>
    </w:p>
    <w:p w14:paraId="0145786C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Elaborazione</w:t>
      </w:r>
    </w:p>
    <w:p w14:paraId="61296B59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9" w:lineRule="exact"/>
        <w:rPr>
          <w:sz w:val="20"/>
        </w:rPr>
      </w:pPr>
      <w:r>
        <w:rPr>
          <w:sz w:val="20"/>
        </w:rPr>
        <w:t>Output</w:t>
      </w:r>
    </w:p>
    <w:p w14:paraId="0D08244E" w14:textId="518523CE" w:rsidR="007C7D3B" w:rsidRDefault="00410CE8" w:rsidP="007C7D3B">
      <w:pPr>
        <w:pStyle w:val="Paragrafoelenco"/>
        <w:numPr>
          <w:ilvl w:val="2"/>
          <w:numId w:val="2"/>
        </w:numPr>
        <w:tabs>
          <w:tab w:val="left" w:pos="2244"/>
        </w:tabs>
        <w:spacing w:before="10" w:line="229" w:lineRule="exact"/>
        <w:rPr>
          <w:sz w:val="20"/>
        </w:rPr>
      </w:pPr>
      <w:r>
        <w:rPr>
          <w:sz w:val="20"/>
        </w:rPr>
        <w:t>Pannello della GIF</w:t>
      </w:r>
    </w:p>
    <w:p w14:paraId="0C6583A7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Introduzione</w:t>
      </w:r>
    </w:p>
    <w:p w14:paraId="2D7863CD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Input</w:t>
      </w:r>
    </w:p>
    <w:p w14:paraId="7E9989E8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Elaborazione</w:t>
      </w:r>
    </w:p>
    <w:p w14:paraId="634C92B3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Output</w:t>
      </w:r>
    </w:p>
    <w:p w14:paraId="0BA4BBF7" w14:textId="72BF9DF9" w:rsidR="007C7D3B" w:rsidRDefault="00410CE8" w:rsidP="007C7D3B">
      <w:pPr>
        <w:pStyle w:val="Paragrafoelenco"/>
        <w:numPr>
          <w:ilvl w:val="2"/>
          <w:numId w:val="2"/>
        </w:numPr>
        <w:tabs>
          <w:tab w:val="left" w:pos="2244"/>
        </w:tabs>
        <w:spacing w:line="229" w:lineRule="exact"/>
        <w:rPr>
          <w:sz w:val="20"/>
        </w:rPr>
      </w:pPr>
      <w:r>
        <w:rPr>
          <w:sz w:val="20"/>
        </w:rPr>
        <w:t xml:space="preserve">Pannello </w:t>
      </w:r>
      <w:r w:rsidR="002461DF">
        <w:rPr>
          <w:sz w:val="20"/>
        </w:rPr>
        <w:t>del grafico</w:t>
      </w:r>
    </w:p>
    <w:p w14:paraId="49CBAB87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before="10" w:line="229" w:lineRule="exact"/>
        <w:rPr>
          <w:sz w:val="20"/>
        </w:rPr>
      </w:pPr>
      <w:r>
        <w:rPr>
          <w:sz w:val="20"/>
        </w:rPr>
        <w:t>Introduzione</w:t>
      </w:r>
    </w:p>
    <w:p w14:paraId="258027BF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Input</w:t>
      </w:r>
    </w:p>
    <w:p w14:paraId="40818BB9" w14:textId="77777777" w:rsidR="007C7D3B" w:rsidRDefault="007C7D3B" w:rsidP="007C7D3B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Elaborazione</w:t>
      </w:r>
    </w:p>
    <w:p w14:paraId="25190235" w14:textId="5B4B0927" w:rsidR="00410CE8" w:rsidRDefault="007C7D3B" w:rsidP="00410CE8">
      <w:pPr>
        <w:pStyle w:val="Paragrafoelenco"/>
        <w:numPr>
          <w:ilvl w:val="3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Output</w:t>
      </w:r>
    </w:p>
    <w:p w14:paraId="68AB071D" w14:textId="5B62116E" w:rsidR="00410CE8" w:rsidRDefault="00410CE8" w:rsidP="00410CE8">
      <w:pPr>
        <w:pStyle w:val="Paragrafoelenco"/>
        <w:numPr>
          <w:ilvl w:val="1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Requisiti NDWI</w:t>
      </w:r>
    </w:p>
    <w:p w14:paraId="5C43A245" w14:textId="73134A79" w:rsidR="00410CE8" w:rsidRDefault="004F1DD5" w:rsidP="00410CE8">
      <w:pPr>
        <w:pStyle w:val="Paragrafoelenco"/>
        <w:numPr>
          <w:ilvl w:val="2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Visualizzazione sulla mappa</w:t>
      </w:r>
    </w:p>
    <w:p w14:paraId="461D0103" w14:textId="1E1469F6" w:rsidR="004F1DD5" w:rsidRDefault="004F1DD5" w:rsidP="00410CE8">
      <w:pPr>
        <w:pStyle w:val="Paragrafoelenco"/>
        <w:numPr>
          <w:ilvl w:val="2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Istogramma</w:t>
      </w:r>
    </w:p>
    <w:p w14:paraId="6D6A15B0" w14:textId="3AEE09C4" w:rsidR="004F1DD5" w:rsidRDefault="004F1DD5" w:rsidP="004F1DD5">
      <w:pPr>
        <w:pStyle w:val="Paragrafoelenco"/>
        <w:numPr>
          <w:ilvl w:val="2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Grafico a torta</w:t>
      </w:r>
    </w:p>
    <w:p w14:paraId="58F989BB" w14:textId="59D2D184" w:rsidR="004F1DD5" w:rsidRDefault="004F1DD5" w:rsidP="004F1DD5">
      <w:pPr>
        <w:pStyle w:val="Paragrafoelenco"/>
        <w:numPr>
          <w:ilvl w:val="1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Requisiti DEM</w:t>
      </w:r>
    </w:p>
    <w:p w14:paraId="07BCA1AE" w14:textId="2E24FD52" w:rsidR="004F1DD5" w:rsidRDefault="004F1DD5" w:rsidP="004F1DD5">
      <w:pPr>
        <w:pStyle w:val="Paragrafoelenco"/>
        <w:numPr>
          <w:ilvl w:val="2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Text-Box per l’inserimento del lato della ROI</w:t>
      </w:r>
    </w:p>
    <w:p w14:paraId="5C16EF2E" w14:textId="5AB7BFD9" w:rsidR="004F1DD5" w:rsidRPr="004F1DD5" w:rsidRDefault="004F1DD5" w:rsidP="004F1DD5">
      <w:pPr>
        <w:pStyle w:val="Paragrafoelenco"/>
        <w:numPr>
          <w:ilvl w:val="2"/>
          <w:numId w:val="2"/>
        </w:numPr>
        <w:tabs>
          <w:tab w:val="left" w:pos="2940"/>
        </w:tabs>
        <w:spacing w:line="228" w:lineRule="exact"/>
        <w:rPr>
          <w:sz w:val="20"/>
        </w:rPr>
      </w:pPr>
      <w:r>
        <w:rPr>
          <w:sz w:val="20"/>
        </w:rPr>
        <w:t>Pannello per la visualizzazione del link</w:t>
      </w:r>
    </w:p>
    <w:p w14:paraId="1EB5673F" w14:textId="22EF6BAF" w:rsidR="007C7D3B" w:rsidRDefault="007C7D3B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Requisiti</w:t>
      </w:r>
      <w:r>
        <w:rPr>
          <w:spacing w:val="-6"/>
          <w:sz w:val="20"/>
        </w:rPr>
        <w:t xml:space="preserve"> </w:t>
      </w:r>
      <w:r w:rsidR="00215590">
        <w:rPr>
          <w:sz w:val="20"/>
        </w:rPr>
        <w:t>non funzionali</w:t>
      </w:r>
    </w:p>
    <w:p w14:paraId="5602E440" w14:textId="63A4172A" w:rsidR="00215590" w:rsidRDefault="00215590" w:rsidP="00215590">
      <w:pPr>
        <w:pStyle w:val="Paragrafoelenco"/>
        <w:numPr>
          <w:ilvl w:val="2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Multiutenza</w:t>
      </w:r>
    </w:p>
    <w:p w14:paraId="2919893D" w14:textId="4344820D" w:rsidR="00215590" w:rsidRDefault="00215590" w:rsidP="00215590">
      <w:pPr>
        <w:pStyle w:val="Paragrafoelenco"/>
        <w:numPr>
          <w:ilvl w:val="2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Sicurezza</w:t>
      </w:r>
    </w:p>
    <w:p w14:paraId="363DFA80" w14:textId="6A045144" w:rsidR="00215590" w:rsidRDefault="00215590" w:rsidP="00215590">
      <w:pPr>
        <w:pStyle w:val="Paragrafoelenco"/>
        <w:numPr>
          <w:ilvl w:val="2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lastRenderedPageBreak/>
        <w:t>Comprensibilità</w:t>
      </w:r>
    </w:p>
    <w:p w14:paraId="42AE931E" w14:textId="52C509D4" w:rsidR="00215590" w:rsidRDefault="00215590" w:rsidP="00215590">
      <w:pPr>
        <w:pStyle w:val="Paragrafoelenco"/>
        <w:numPr>
          <w:ilvl w:val="2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Apprendibilità</w:t>
      </w:r>
    </w:p>
    <w:p w14:paraId="6C16F9F5" w14:textId="54F436CE" w:rsidR="00215590" w:rsidRDefault="00215590" w:rsidP="00215590">
      <w:pPr>
        <w:pStyle w:val="Paragrafoelenco"/>
        <w:numPr>
          <w:ilvl w:val="2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Tempi di risposta</w:t>
      </w:r>
    </w:p>
    <w:p w14:paraId="0BA3CFE7" w14:textId="55157D46" w:rsidR="00215590" w:rsidRPr="00215590" w:rsidRDefault="00215590" w:rsidP="00215590">
      <w:pPr>
        <w:pStyle w:val="Paragrafoelenco"/>
        <w:numPr>
          <w:ilvl w:val="2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Adattabilità ai cambiamenti</w:t>
      </w:r>
    </w:p>
    <w:p w14:paraId="3046906A" w14:textId="6E5796F6" w:rsidR="007C7D3B" w:rsidRDefault="00215590" w:rsidP="007C7D3B">
      <w:pPr>
        <w:pStyle w:val="Paragrafoelenco"/>
        <w:numPr>
          <w:ilvl w:val="1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Analisi di mercato</w:t>
      </w:r>
    </w:p>
    <w:p w14:paraId="3147410C" w14:textId="46917CAF" w:rsidR="00215590" w:rsidRDefault="00215590" w:rsidP="00215590">
      <w:pPr>
        <w:pStyle w:val="Paragrafoelenco"/>
        <w:numPr>
          <w:ilvl w:val="2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Punti di forza</w:t>
      </w:r>
    </w:p>
    <w:p w14:paraId="56690F3A" w14:textId="35566545" w:rsidR="00215590" w:rsidRDefault="00215590" w:rsidP="00215590">
      <w:pPr>
        <w:pStyle w:val="Paragrafoelenco"/>
        <w:numPr>
          <w:ilvl w:val="3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Semplicità</w:t>
      </w:r>
    </w:p>
    <w:p w14:paraId="4E77DB3C" w14:textId="40F0BF42" w:rsidR="00215590" w:rsidRDefault="00215590" w:rsidP="00215590">
      <w:pPr>
        <w:pStyle w:val="Paragrafoelenco"/>
        <w:numPr>
          <w:ilvl w:val="3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Sicurezza</w:t>
      </w:r>
    </w:p>
    <w:p w14:paraId="50A5438B" w14:textId="2ACE083E" w:rsidR="00215590" w:rsidRDefault="00215590" w:rsidP="00215590">
      <w:pPr>
        <w:pStyle w:val="Paragrafoelenco"/>
        <w:numPr>
          <w:ilvl w:val="3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Multiutenza</w:t>
      </w:r>
    </w:p>
    <w:p w14:paraId="6647B5B6" w14:textId="56FD3A99" w:rsidR="00215590" w:rsidRDefault="00215590" w:rsidP="00215590">
      <w:pPr>
        <w:pStyle w:val="Paragrafoelenco"/>
        <w:numPr>
          <w:ilvl w:val="2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Punti di debolezza</w:t>
      </w:r>
    </w:p>
    <w:p w14:paraId="445317F5" w14:textId="4FE61D82" w:rsidR="00215590" w:rsidRPr="0015206E" w:rsidRDefault="00215590" w:rsidP="0015206E">
      <w:pPr>
        <w:pStyle w:val="Paragrafoelenco"/>
        <w:numPr>
          <w:ilvl w:val="3"/>
          <w:numId w:val="2"/>
        </w:numPr>
        <w:tabs>
          <w:tab w:val="left" w:pos="1524"/>
        </w:tabs>
        <w:spacing w:line="228" w:lineRule="exact"/>
        <w:rPr>
          <w:sz w:val="20"/>
        </w:rPr>
      </w:pPr>
      <w:r>
        <w:rPr>
          <w:sz w:val="20"/>
        </w:rPr>
        <w:t>Concorrenza</w:t>
      </w:r>
    </w:p>
    <w:p w14:paraId="42CAF715" w14:textId="787DDAE4" w:rsidR="007C7D3B" w:rsidRDefault="00215590" w:rsidP="00215590">
      <w:pPr>
        <w:widowControl/>
        <w:autoSpaceDE/>
        <w:autoSpaceDN/>
        <w:spacing w:after="160" w:line="259" w:lineRule="auto"/>
      </w:pPr>
      <w:r>
        <w:rPr>
          <w:sz w:val="20"/>
        </w:rPr>
        <w:br w:type="page"/>
      </w:r>
    </w:p>
    <w:p w14:paraId="7F75BBBD" w14:textId="77777777" w:rsidR="007C7D3B" w:rsidRDefault="007C7D3B" w:rsidP="007C7D3B">
      <w:pPr>
        <w:pStyle w:val="Titolo1"/>
        <w:numPr>
          <w:ilvl w:val="0"/>
          <w:numId w:val="4"/>
        </w:numPr>
        <w:tabs>
          <w:tab w:val="left" w:pos="816"/>
        </w:tabs>
        <w:spacing w:before="188"/>
      </w:pPr>
      <w:r>
        <w:lastRenderedPageBreak/>
        <w:t>Introduzione</w:t>
      </w:r>
    </w:p>
    <w:p w14:paraId="62B03D11" w14:textId="77777777" w:rsidR="007C7D3B" w:rsidRDefault="007C7D3B" w:rsidP="007C7D3B">
      <w:pPr>
        <w:pStyle w:val="Corpotesto"/>
        <w:spacing w:before="8"/>
        <w:rPr>
          <w:rFonts w:ascii="Arial"/>
          <w:b/>
          <w:sz w:val="19"/>
        </w:rPr>
      </w:pPr>
    </w:p>
    <w:p w14:paraId="1E239550" w14:textId="77777777" w:rsidR="007C7D3B" w:rsidRDefault="007C7D3B" w:rsidP="007C7D3B">
      <w:pPr>
        <w:pStyle w:val="Paragrafoelenco"/>
        <w:numPr>
          <w:ilvl w:val="1"/>
          <w:numId w:val="4"/>
        </w:numPr>
        <w:tabs>
          <w:tab w:val="left" w:pos="1524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Propositi</w:t>
      </w:r>
    </w:p>
    <w:p w14:paraId="5623D343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376C89D5" w14:textId="7E31404F" w:rsidR="007C7D3B" w:rsidRDefault="007C7D3B" w:rsidP="007C7D3B">
      <w:pPr>
        <w:pStyle w:val="Corpotesto"/>
        <w:spacing w:line="247" w:lineRule="auto"/>
        <w:ind w:left="1524" w:right="723"/>
      </w:pPr>
      <w:r>
        <w:t xml:space="preserve">Il proposito di questo documento è quello di specificare i requisiti del sistema </w:t>
      </w:r>
      <w:r w:rsidR="006D00EC">
        <w:t xml:space="preserve">software </w:t>
      </w:r>
      <w:r w:rsidR="006D00EC">
        <w:rPr>
          <w:spacing w:val="-53"/>
        </w:rPr>
        <w:t>“</w:t>
      </w:r>
      <w:r>
        <w:t>GEE-</w:t>
      </w:r>
      <w:r w:rsidRPr="007C7D3B">
        <w:t>Sustainability</w:t>
      </w:r>
      <w:r w:rsidR="006D00EC">
        <w:t>’ (formato da 3 app: NDVI, NDWI, DEM)</w:t>
      </w:r>
      <w:r>
        <w:rPr>
          <w:spacing w:val="1"/>
        </w:rPr>
        <w:t xml:space="preserve"> </w:t>
      </w:r>
      <w:r>
        <w:t>per</w:t>
      </w:r>
      <w:r>
        <w:rPr>
          <w:spacing w:val="2"/>
        </w:rPr>
        <w:t xml:space="preserve"> </w:t>
      </w:r>
      <w:r>
        <w:t>facilitarne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realizzazione</w:t>
      </w:r>
      <w:r>
        <w:rPr>
          <w:spacing w:val="2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validazione.</w:t>
      </w:r>
    </w:p>
    <w:p w14:paraId="59F077B6" w14:textId="7236D035" w:rsidR="007C7D3B" w:rsidRDefault="007C7D3B" w:rsidP="007C7D3B">
      <w:pPr>
        <w:pStyle w:val="Corpotesto"/>
        <w:spacing w:line="235" w:lineRule="auto"/>
        <w:ind w:left="1524"/>
      </w:pPr>
      <w:r>
        <w:t>Questo documento è redatto seguendo le indicazioni contenute nel documento “IEEE</w:t>
      </w:r>
      <w:r>
        <w:rPr>
          <w:spacing w:val="1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Specifications”</w:t>
      </w:r>
      <w:r>
        <w:rPr>
          <w:spacing w:val="-4"/>
        </w:rPr>
        <w:t xml:space="preserve"> </w:t>
      </w:r>
      <w:r>
        <w:t>avente</w:t>
      </w:r>
      <w:r>
        <w:rPr>
          <w:spacing w:val="-4"/>
        </w:rPr>
        <w:t xml:space="preserve"> </w:t>
      </w:r>
      <w:r>
        <w:t>riferimento</w:t>
      </w:r>
      <w:r>
        <w:rPr>
          <w:spacing w:val="-4"/>
        </w:rPr>
        <w:t xml:space="preserve"> </w:t>
      </w:r>
      <w:r>
        <w:t>IEEE</w:t>
      </w:r>
      <w:r>
        <w:rPr>
          <w:spacing w:val="-52"/>
        </w:rPr>
        <w:t xml:space="preserve"> </w:t>
      </w:r>
      <w:r>
        <w:t>Std 830-1993</w:t>
      </w:r>
      <w:r>
        <w:rPr>
          <w:spacing w:val="1"/>
        </w:rPr>
        <w:t xml:space="preserve"> </w:t>
      </w:r>
      <w:r>
        <w:t>(Revision</w:t>
      </w:r>
      <w:r>
        <w:rPr>
          <w:spacing w:val="1"/>
        </w:rPr>
        <w:t xml:space="preserve"> </w:t>
      </w:r>
      <w:r>
        <w:t>of IEEE</w:t>
      </w:r>
      <w:r>
        <w:rPr>
          <w:spacing w:val="1"/>
        </w:rPr>
        <w:t xml:space="preserve"> </w:t>
      </w:r>
      <w:r>
        <w:t>Std</w:t>
      </w:r>
      <w:r>
        <w:rPr>
          <w:spacing w:val="1"/>
        </w:rPr>
        <w:t xml:space="preserve"> </w:t>
      </w:r>
      <w:r>
        <w:t>830-1984).</w:t>
      </w:r>
    </w:p>
    <w:p w14:paraId="3BDE7C23" w14:textId="77777777" w:rsidR="005A3A46" w:rsidRDefault="005A3A46" w:rsidP="007C7D3B">
      <w:pPr>
        <w:pStyle w:val="Corpotesto"/>
        <w:spacing w:line="235" w:lineRule="auto"/>
        <w:ind w:left="1524"/>
      </w:pPr>
    </w:p>
    <w:p w14:paraId="5B943FD9" w14:textId="77777777" w:rsidR="007C7D3B" w:rsidRDefault="007C7D3B" w:rsidP="007C7D3B">
      <w:pPr>
        <w:pStyle w:val="Titolo1"/>
        <w:numPr>
          <w:ilvl w:val="1"/>
          <w:numId w:val="4"/>
        </w:numPr>
        <w:tabs>
          <w:tab w:val="left" w:pos="1524"/>
        </w:tabs>
        <w:spacing w:before="72"/>
      </w:pPr>
      <w:r>
        <w:t>Obiettivi</w:t>
      </w:r>
    </w:p>
    <w:p w14:paraId="61624CC2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028DEC9C" w14:textId="77777777" w:rsidR="0075333F" w:rsidRDefault="007C7D3B" w:rsidP="0075333F">
      <w:pPr>
        <w:pStyle w:val="Corpotesto"/>
        <w:ind w:left="1523" w:right="224"/>
      </w:pPr>
      <w:r>
        <w:t>Si</w:t>
      </w:r>
      <w:r>
        <w:rPr>
          <w:spacing w:val="-4"/>
        </w:rPr>
        <w:t xml:space="preserve"> </w:t>
      </w:r>
      <w:r>
        <w:t>desidera</w:t>
      </w:r>
      <w:r>
        <w:rPr>
          <w:spacing w:val="-3"/>
        </w:rPr>
        <w:t xml:space="preserve"> </w:t>
      </w:r>
      <w:r>
        <w:t>fornire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serie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servizi</w:t>
      </w:r>
      <w:r>
        <w:rPr>
          <w:spacing w:val="-4"/>
        </w:rPr>
        <w:t xml:space="preserve"> </w:t>
      </w:r>
      <w:r>
        <w:t>relativi al monitoraggio</w:t>
      </w:r>
      <w:r w:rsidR="006D00EC">
        <w:t xml:space="preserve"> </w:t>
      </w:r>
      <w:r>
        <w:t>dei cambiamenti ambientali in termini di</w:t>
      </w:r>
      <w:r w:rsidR="006D00EC">
        <w:t>:</w:t>
      </w:r>
      <w:r>
        <w:t xml:space="preserve"> variazione quantitativa della vegetazione</w:t>
      </w:r>
      <w:r w:rsidR="006D00EC">
        <w:t xml:space="preserve">, </w:t>
      </w:r>
      <w:r>
        <w:t>delle acque superficiali</w:t>
      </w:r>
      <w:r w:rsidR="006D00EC">
        <w:t xml:space="preserve"> e la stima delle altitudini per l’utilizzo in future simulazioni.</w:t>
      </w:r>
      <w:r w:rsidR="0075333F">
        <w:t xml:space="preserve"> </w:t>
      </w:r>
    </w:p>
    <w:p w14:paraId="30C71CD9" w14:textId="77777777" w:rsidR="0075333F" w:rsidRDefault="007C7D3B" w:rsidP="0075333F">
      <w:pPr>
        <w:pStyle w:val="Corpotesto"/>
        <w:ind w:left="1523" w:right="224"/>
      </w:pPr>
      <w:r>
        <w:t>L’utente potrà scegliere l’anno di interesse</w:t>
      </w:r>
      <w:r w:rsidR="0075333F">
        <w:t xml:space="preserve">: </w:t>
      </w:r>
    </w:p>
    <w:p w14:paraId="5FAC31CA" w14:textId="30756E90" w:rsidR="0075333F" w:rsidRDefault="0075333F" w:rsidP="0075333F">
      <w:pPr>
        <w:pStyle w:val="Corpotesto"/>
        <w:numPr>
          <w:ilvl w:val="0"/>
          <w:numId w:val="17"/>
        </w:numPr>
        <w:ind w:right="224"/>
      </w:pPr>
      <w:r>
        <w:t>2000-2022 (NDVI);</w:t>
      </w:r>
    </w:p>
    <w:p w14:paraId="387FE124" w14:textId="241F4EF3" w:rsidR="0075333F" w:rsidRDefault="0075333F" w:rsidP="0075333F">
      <w:pPr>
        <w:pStyle w:val="Corpotesto"/>
        <w:numPr>
          <w:ilvl w:val="0"/>
          <w:numId w:val="17"/>
        </w:numPr>
        <w:ind w:right="224"/>
      </w:pPr>
      <w:r>
        <w:t>1984-2022 (NDWI);</w:t>
      </w:r>
    </w:p>
    <w:p w14:paraId="1EC39ADC" w14:textId="4C713A75" w:rsidR="0075333F" w:rsidRDefault="0075333F" w:rsidP="0075333F">
      <w:pPr>
        <w:pStyle w:val="Corpotesto"/>
        <w:numPr>
          <w:ilvl w:val="0"/>
          <w:numId w:val="17"/>
        </w:numPr>
        <w:ind w:right="224"/>
      </w:pPr>
      <w:r>
        <w:t>2022 (DEM),</w:t>
      </w:r>
    </w:p>
    <w:p w14:paraId="758D3341" w14:textId="0E7D6FA6" w:rsidR="0075333F" w:rsidRDefault="006C0870" w:rsidP="001E05C4">
      <w:pPr>
        <w:pStyle w:val="Corpotesto"/>
        <w:ind w:left="1523" w:right="224"/>
      </w:pPr>
      <w:r>
        <w:t xml:space="preserve">la dimensione, la forma e la posizione sul globo dell’area di interesse </w:t>
      </w:r>
      <w:r w:rsidR="0075333F">
        <w:t>(territori pilota: Lago Poopo e Chaco Paraguayano).</w:t>
      </w:r>
    </w:p>
    <w:p w14:paraId="194941F9" w14:textId="7378A773" w:rsidR="007C7D3B" w:rsidRDefault="007C7D3B" w:rsidP="007C7D3B">
      <w:pPr>
        <w:pStyle w:val="Corpotesto"/>
        <w:ind w:left="1523" w:right="224"/>
      </w:pPr>
      <w:r>
        <w:t xml:space="preserve">I dati memorizzati, in appositi file, verranno, a seconda dell’abbonamento del cliente alla piattaforma, inviati nello spazio personale di </w:t>
      </w:r>
      <w:r w:rsidR="001E05C4">
        <w:t>Google Drive oppure semplicemente scaricati</w:t>
      </w:r>
      <w:r>
        <w:t>.</w:t>
      </w:r>
    </w:p>
    <w:p w14:paraId="2A74A2BC" w14:textId="3B217119" w:rsidR="007C7D3B" w:rsidRPr="008A6B1C" w:rsidRDefault="007C7D3B" w:rsidP="008A6B1C">
      <w:pPr>
        <w:pStyle w:val="Corpotesto"/>
        <w:ind w:left="1523" w:right="224"/>
      </w:pPr>
      <w:r>
        <w:t>Successivamente, sulla base dei dati selezionati,</w:t>
      </w:r>
      <w:r w:rsidR="008A6B1C">
        <w:t xml:space="preserve"> un modello di machine learning andrà a compiere delle previsioni sugli anni a venire ed esse</w:t>
      </w:r>
      <w:r>
        <w:t xml:space="preserve"> </w:t>
      </w:r>
      <w:r w:rsidR="008A6B1C">
        <w:t xml:space="preserve">saranno utilizzate per generare </w:t>
      </w:r>
      <w:r>
        <w:t xml:space="preserve">simulazioni di spazio bi/tridimensionale da un applicativo </w:t>
      </w:r>
      <w:r w:rsidR="001E05C4">
        <w:t>realizzato con</w:t>
      </w:r>
      <w:r>
        <w:t xml:space="preserve"> Unity Engine.</w:t>
      </w:r>
    </w:p>
    <w:p w14:paraId="5793BF64" w14:textId="77777777" w:rsidR="007C7D3B" w:rsidRDefault="007C7D3B" w:rsidP="007C7D3B">
      <w:pPr>
        <w:pStyle w:val="Corpotesto"/>
      </w:pPr>
    </w:p>
    <w:p w14:paraId="5A2248E7" w14:textId="77777777" w:rsidR="007C7D3B" w:rsidRDefault="007C7D3B" w:rsidP="007C7D3B">
      <w:pPr>
        <w:pStyle w:val="Titolo1"/>
        <w:numPr>
          <w:ilvl w:val="1"/>
          <w:numId w:val="4"/>
        </w:numPr>
        <w:tabs>
          <w:tab w:val="left" w:pos="1524"/>
        </w:tabs>
        <w:ind w:hanging="709"/>
      </w:pPr>
      <w:r>
        <w:t>Definizioni,</w:t>
      </w:r>
      <w:r>
        <w:rPr>
          <w:spacing w:val="-5"/>
        </w:rPr>
        <w:t xml:space="preserve"> </w:t>
      </w:r>
      <w:r>
        <w:t>acronimi</w:t>
      </w:r>
      <w:r>
        <w:rPr>
          <w:spacing w:val="-5"/>
        </w:rPr>
        <w:t xml:space="preserve"> </w:t>
      </w:r>
      <w:r>
        <w:t>ed</w:t>
      </w:r>
      <w:r>
        <w:rPr>
          <w:spacing w:val="-5"/>
        </w:rPr>
        <w:t xml:space="preserve"> </w:t>
      </w:r>
      <w:r>
        <w:t>abbreviazioni</w:t>
      </w:r>
    </w:p>
    <w:p w14:paraId="70539D22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52C00BAD" w14:textId="77777777" w:rsidR="007C7D3B" w:rsidRDefault="007C7D3B" w:rsidP="007C7D3B">
      <w:pPr>
        <w:pStyle w:val="Corpotesto"/>
        <w:ind w:left="1523" w:right="4190"/>
      </w:pPr>
      <w:r>
        <w:t>GEE: Google Earth Engine</w:t>
      </w:r>
    </w:p>
    <w:p w14:paraId="2C8CBC19" w14:textId="7CDE5E4D" w:rsidR="007C7D3B" w:rsidRDefault="007C7D3B" w:rsidP="007C7D3B">
      <w:pPr>
        <w:pStyle w:val="Corpotesto"/>
        <w:spacing w:line="226" w:lineRule="exact"/>
        <w:ind w:left="1523"/>
      </w:pPr>
      <w:r>
        <w:t>GCP: Google Cloud Platform</w:t>
      </w:r>
    </w:p>
    <w:p w14:paraId="79D49B7E" w14:textId="0A72CCCA" w:rsidR="00C3646F" w:rsidRPr="00C3646F" w:rsidRDefault="00C3646F" w:rsidP="007C7D3B">
      <w:pPr>
        <w:pStyle w:val="Corpotesto"/>
        <w:spacing w:line="226" w:lineRule="exact"/>
        <w:ind w:left="1523"/>
        <w:rPr>
          <w:lang w:val="en-US"/>
        </w:rPr>
      </w:pPr>
      <w:r w:rsidRPr="00C3646F">
        <w:rPr>
          <w:lang w:val="en-US"/>
        </w:rPr>
        <w:t>GD</w:t>
      </w:r>
      <w:r>
        <w:rPr>
          <w:lang w:val="en-US"/>
        </w:rPr>
        <w:t>: Google Drive</w:t>
      </w:r>
    </w:p>
    <w:p w14:paraId="2E18D32A" w14:textId="77777777" w:rsidR="007C7D3B" w:rsidRDefault="007C7D3B" w:rsidP="007C7D3B">
      <w:pPr>
        <w:pStyle w:val="Corpotesto"/>
        <w:spacing w:line="226" w:lineRule="exact"/>
        <w:ind w:left="1523"/>
        <w:rPr>
          <w:lang w:val="en-GB"/>
        </w:rPr>
      </w:pPr>
      <w:r>
        <w:rPr>
          <w:lang w:val="en-US"/>
        </w:rPr>
        <w:t xml:space="preserve">NDVI: </w:t>
      </w:r>
      <w:r>
        <w:rPr>
          <w:lang w:val="en-GB"/>
        </w:rPr>
        <w:t>Normalized Difference Vegetations Index</w:t>
      </w:r>
    </w:p>
    <w:p w14:paraId="0969C20F" w14:textId="2D1168D9" w:rsidR="007C7D3B" w:rsidRDefault="007C7D3B" w:rsidP="007C7D3B">
      <w:pPr>
        <w:pStyle w:val="Corpotesto"/>
        <w:spacing w:line="226" w:lineRule="exact"/>
        <w:ind w:left="1523"/>
        <w:rPr>
          <w:lang w:val="en-GB"/>
        </w:rPr>
      </w:pPr>
      <w:r>
        <w:rPr>
          <w:lang w:val="en-GB"/>
        </w:rPr>
        <w:t>NDWI: Normalized Difference Water Index</w:t>
      </w:r>
    </w:p>
    <w:p w14:paraId="0FF012D1" w14:textId="0B81F55B" w:rsidR="00C50AAD" w:rsidRDefault="00C50AAD" w:rsidP="007C7D3B">
      <w:pPr>
        <w:pStyle w:val="Corpotesto"/>
        <w:spacing w:line="226" w:lineRule="exact"/>
        <w:ind w:left="1523"/>
        <w:rPr>
          <w:lang w:val="en-GB"/>
        </w:rPr>
      </w:pPr>
      <w:r>
        <w:rPr>
          <w:lang w:val="en-GB"/>
        </w:rPr>
        <w:t>DEM: Digital Elevation Model</w:t>
      </w:r>
    </w:p>
    <w:p w14:paraId="12375A04" w14:textId="032D7B5E" w:rsidR="002842BC" w:rsidRDefault="002842BC" w:rsidP="007C7D3B">
      <w:pPr>
        <w:pStyle w:val="Corpotesto"/>
        <w:spacing w:line="226" w:lineRule="exact"/>
        <w:ind w:left="1523"/>
        <w:rPr>
          <w:lang w:val="en-GB"/>
        </w:rPr>
      </w:pPr>
      <w:r>
        <w:rPr>
          <w:lang w:val="en-GB"/>
        </w:rPr>
        <w:t>PNG: Portable Network Graphics</w:t>
      </w:r>
    </w:p>
    <w:p w14:paraId="0CF30007" w14:textId="66FE0AA2" w:rsidR="002842BC" w:rsidRDefault="002842BC" w:rsidP="007C7D3B">
      <w:pPr>
        <w:pStyle w:val="Corpotesto"/>
        <w:spacing w:line="226" w:lineRule="exact"/>
        <w:ind w:left="1523"/>
        <w:rPr>
          <w:lang w:val="en-GB"/>
        </w:rPr>
      </w:pPr>
      <w:r>
        <w:rPr>
          <w:lang w:val="en-GB"/>
        </w:rPr>
        <w:t>CSV: Comma-Separated Values</w:t>
      </w:r>
    </w:p>
    <w:p w14:paraId="3790ED58" w14:textId="47C046FE" w:rsidR="002842BC" w:rsidRDefault="002842BC" w:rsidP="007C7D3B">
      <w:pPr>
        <w:pStyle w:val="Corpotesto"/>
        <w:spacing w:line="226" w:lineRule="exact"/>
        <w:ind w:left="1523"/>
        <w:rPr>
          <w:lang w:val="en-GB"/>
        </w:rPr>
      </w:pPr>
      <w:r>
        <w:rPr>
          <w:lang w:val="en-GB"/>
        </w:rPr>
        <w:t>SVG: Scalable Vector Graphics</w:t>
      </w:r>
    </w:p>
    <w:p w14:paraId="36706B5F" w14:textId="367295D1" w:rsidR="00C27B59" w:rsidRDefault="00C27B59" w:rsidP="00C27B59">
      <w:pPr>
        <w:pStyle w:val="Corpotesto"/>
        <w:spacing w:line="226" w:lineRule="exact"/>
        <w:ind w:left="1523"/>
        <w:jc w:val="both"/>
        <w:rPr>
          <w:lang w:val="en-GB"/>
        </w:rPr>
      </w:pPr>
      <w:r>
        <w:rPr>
          <w:lang w:val="en-GB"/>
        </w:rPr>
        <w:t>PDF: Portable Document Format</w:t>
      </w:r>
    </w:p>
    <w:p w14:paraId="64EA4E30" w14:textId="0E2ECF97" w:rsidR="00B16874" w:rsidRDefault="00B16874" w:rsidP="00C27B59">
      <w:pPr>
        <w:pStyle w:val="Corpotesto"/>
        <w:spacing w:line="226" w:lineRule="exact"/>
        <w:ind w:left="1523"/>
        <w:jc w:val="both"/>
        <w:rPr>
          <w:lang w:val="en-GB"/>
        </w:rPr>
      </w:pPr>
      <w:r>
        <w:rPr>
          <w:lang w:val="en-GB"/>
        </w:rPr>
        <w:t>ML: Machine Learning</w:t>
      </w:r>
    </w:p>
    <w:p w14:paraId="34DE7BB8" w14:textId="623335A3" w:rsidR="00C37C56" w:rsidRDefault="00C37C56" w:rsidP="00C27B59">
      <w:pPr>
        <w:pStyle w:val="Corpotesto"/>
        <w:spacing w:line="226" w:lineRule="exact"/>
        <w:ind w:left="1523"/>
        <w:jc w:val="both"/>
        <w:rPr>
          <w:lang w:val="en-GB"/>
        </w:rPr>
      </w:pPr>
      <w:r>
        <w:rPr>
          <w:lang w:val="en-GB"/>
        </w:rPr>
        <w:t xml:space="preserve">FPS: </w:t>
      </w:r>
      <w:r w:rsidR="00A526D0">
        <w:rPr>
          <w:lang w:val="en-GB"/>
        </w:rPr>
        <w:t>F</w:t>
      </w:r>
      <w:r>
        <w:rPr>
          <w:lang w:val="en-GB"/>
        </w:rPr>
        <w:t>rame</w:t>
      </w:r>
      <w:r w:rsidR="00A526D0">
        <w:rPr>
          <w:lang w:val="en-GB"/>
        </w:rPr>
        <w:t>s</w:t>
      </w:r>
      <w:r>
        <w:rPr>
          <w:lang w:val="en-GB"/>
        </w:rPr>
        <w:t xml:space="preserve"> </w:t>
      </w:r>
      <w:r w:rsidR="00A526D0">
        <w:rPr>
          <w:lang w:val="en-GB"/>
        </w:rPr>
        <w:t>P</w:t>
      </w:r>
      <w:r>
        <w:rPr>
          <w:lang w:val="en-GB"/>
        </w:rPr>
        <w:t>er second</w:t>
      </w:r>
    </w:p>
    <w:p w14:paraId="619DA5A6" w14:textId="23D1EB46" w:rsidR="002167BF" w:rsidRDefault="002167BF" w:rsidP="00C27B59">
      <w:pPr>
        <w:pStyle w:val="Corpotesto"/>
        <w:spacing w:line="226" w:lineRule="exact"/>
        <w:ind w:left="1523"/>
        <w:jc w:val="both"/>
        <w:rPr>
          <w:lang w:val="en-GB"/>
        </w:rPr>
      </w:pPr>
      <w:r>
        <w:rPr>
          <w:lang w:val="en-GB"/>
        </w:rPr>
        <w:t>ROI: Region of Interest</w:t>
      </w:r>
    </w:p>
    <w:p w14:paraId="2AF1E765" w14:textId="7EC006E7" w:rsidR="002167BF" w:rsidRDefault="002167BF" w:rsidP="00C27B59">
      <w:pPr>
        <w:pStyle w:val="Corpotesto"/>
        <w:spacing w:line="226" w:lineRule="exact"/>
        <w:ind w:left="1523"/>
        <w:jc w:val="both"/>
        <w:rPr>
          <w:lang w:val="en-GB"/>
        </w:rPr>
      </w:pPr>
      <w:r>
        <w:rPr>
          <w:lang w:val="en-GB"/>
        </w:rPr>
        <w:t>AOI: Area of Interest</w:t>
      </w:r>
    </w:p>
    <w:p w14:paraId="27D5BF89" w14:textId="14EC8A88" w:rsidR="00625A20" w:rsidRDefault="00625A20" w:rsidP="00C27B59">
      <w:pPr>
        <w:pStyle w:val="Corpotesto"/>
        <w:spacing w:line="226" w:lineRule="exact"/>
        <w:ind w:left="1523"/>
        <w:jc w:val="both"/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>
        <w:rPr>
          <w:lang w:val="en-GB"/>
        </w:rPr>
        <w:t xml:space="preserve">FIPS: </w:t>
      </w:r>
      <w:r w:rsidRPr="00B15B79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 </w:t>
      </w:r>
      <w:r w:rsidRPr="00B15B79">
        <w:rPr>
          <w:rFonts w:ascii="Arial" w:hAnsi="Arial" w:cs="Arial"/>
          <w:sz w:val="21"/>
          <w:szCs w:val="21"/>
          <w:shd w:val="clear" w:color="auto" w:fill="FFFFFF"/>
          <w:lang w:val="en-US"/>
        </w:rPr>
        <w:t>Federal Information Processing Standard</w:t>
      </w:r>
    </w:p>
    <w:p w14:paraId="518B4112" w14:textId="71837A31" w:rsidR="00DB3977" w:rsidRDefault="00DB3977" w:rsidP="00C27B59">
      <w:pPr>
        <w:pStyle w:val="Corpotesto"/>
        <w:spacing w:line="226" w:lineRule="exact"/>
        <w:ind w:left="1523"/>
        <w:jc w:val="both"/>
        <w:rPr>
          <w:lang w:val="en-US"/>
        </w:rPr>
      </w:pPr>
      <w:r>
        <w:rPr>
          <w:lang w:val="en-GB"/>
        </w:rPr>
        <w:t>DOY:</w:t>
      </w:r>
      <w:r w:rsidRPr="00DB3977">
        <w:rPr>
          <w:lang w:val="en-US"/>
        </w:rPr>
        <w:t xml:space="preserve"> </w:t>
      </w:r>
      <w:r>
        <w:rPr>
          <w:lang w:val="en-US"/>
        </w:rPr>
        <w:t>Day of Year</w:t>
      </w:r>
    </w:p>
    <w:p w14:paraId="5BF39625" w14:textId="21DDDE9F" w:rsidR="004E6FD1" w:rsidRPr="00DB3977" w:rsidRDefault="004E6FD1" w:rsidP="00C27B59">
      <w:pPr>
        <w:pStyle w:val="Corpotesto"/>
        <w:spacing w:line="226" w:lineRule="exact"/>
        <w:ind w:left="1523"/>
        <w:jc w:val="both"/>
        <w:rPr>
          <w:lang w:val="en-US"/>
        </w:rPr>
      </w:pPr>
      <w:r>
        <w:rPr>
          <w:lang w:val="en-US"/>
        </w:rPr>
        <w:t>PX: Pi</w:t>
      </w:r>
      <w:r w:rsidR="00680BEC">
        <w:rPr>
          <w:lang w:val="en-US"/>
        </w:rPr>
        <w:t>x</w:t>
      </w:r>
      <w:r>
        <w:rPr>
          <w:lang w:val="en-US"/>
        </w:rPr>
        <w:t>el</w:t>
      </w:r>
    </w:p>
    <w:p w14:paraId="39467E16" w14:textId="77777777" w:rsidR="007C7D3B" w:rsidRPr="00B15B79" w:rsidRDefault="007C7D3B" w:rsidP="007C7D3B">
      <w:pPr>
        <w:pStyle w:val="Titolo1"/>
        <w:tabs>
          <w:tab w:val="left" w:pos="1524"/>
        </w:tabs>
        <w:ind w:left="0" w:firstLine="0"/>
        <w:rPr>
          <w:lang w:val="en-US"/>
        </w:rPr>
      </w:pPr>
    </w:p>
    <w:p w14:paraId="605FD427" w14:textId="77777777" w:rsidR="007C7D3B" w:rsidRDefault="007C7D3B" w:rsidP="007C7D3B">
      <w:pPr>
        <w:pStyle w:val="Titolo1"/>
        <w:numPr>
          <w:ilvl w:val="1"/>
          <w:numId w:val="4"/>
        </w:numPr>
        <w:tabs>
          <w:tab w:val="left" w:pos="1524"/>
        </w:tabs>
        <w:spacing w:before="72"/>
      </w:pPr>
      <w:r>
        <w:t>Panoramica</w:t>
      </w:r>
    </w:p>
    <w:p w14:paraId="575AC4EB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504142A9" w14:textId="77777777" w:rsidR="007C7D3B" w:rsidRDefault="007C7D3B" w:rsidP="007C7D3B">
      <w:pPr>
        <w:pStyle w:val="Corpotesto"/>
        <w:ind w:left="1523"/>
      </w:pPr>
      <w:r>
        <w:t>La restante parte di questo documento contiene una descrizione dettagliata e approfondita</w:t>
      </w:r>
      <w:r>
        <w:rPr>
          <w:spacing w:val="1"/>
        </w:rPr>
        <w:t xml:space="preserve"> </w:t>
      </w:r>
      <w:r>
        <w:t>delle</w:t>
      </w:r>
      <w:r>
        <w:rPr>
          <w:spacing w:val="-6"/>
        </w:rPr>
        <w:t xml:space="preserve"> </w:t>
      </w:r>
      <w:r>
        <w:t>funzionalità</w:t>
      </w:r>
      <w:r>
        <w:rPr>
          <w:spacing w:val="-5"/>
        </w:rPr>
        <w:t xml:space="preserve"> </w:t>
      </w:r>
      <w:r>
        <w:t>richieste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secondo</w:t>
      </w:r>
      <w:r>
        <w:rPr>
          <w:spacing w:val="-6"/>
        </w:rPr>
        <w:t xml:space="preserve"> </w:t>
      </w:r>
      <w:r>
        <w:t>gli</w:t>
      </w:r>
      <w:r>
        <w:rPr>
          <w:spacing w:val="-5"/>
        </w:rPr>
        <w:t xml:space="preserve"> </w:t>
      </w:r>
      <w:r>
        <w:t>obiettivi</w:t>
      </w:r>
      <w:r>
        <w:rPr>
          <w:spacing w:val="-5"/>
        </w:rPr>
        <w:t xml:space="preserve"> </w:t>
      </w:r>
      <w:r>
        <w:t>espressi</w:t>
      </w:r>
      <w:r>
        <w:rPr>
          <w:spacing w:val="-5"/>
        </w:rPr>
        <w:t xml:space="preserve"> </w:t>
      </w:r>
      <w:r>
        <w:t>al</w:t>
      </w:r>
      <w:r>
        <w:rPr>
          <w:spacing w:val="-53"/>
        </w:rPr>
        <w:t xml:space="preserve"> </w:t>
      </w:r>
      <w:r>
        <w:t>punto</w:t>
      </w:r>
      <w:r>
        <w:rPr>
          <w:spacing w:val="-1"/>
        </w:rPr>
        <w:t xml:space="preserve"> </w:t>
      </w:r>
      <w:r>
        <w:t>1.2.</w:t>
      </w:r>
    </w:p>
    <w:p w14:paraId="72A73EAF" w14:textId="77777777" w:rsidR="007C7D3B" w:rsidRDefault="007C7D3B" w:rsidP="007C7D3B">
      <w:pPr>
        <w:pStyle w:val="Corpotesto"/>
        <w:spacing w:before="4"/>
        <w:rPr>
          <w:sz w:val="19"/>
        </w:rPr>
      </w:pPr>
    </w:p>
    <w:p w14:paraId="151CB1FE" w14:textId="77777777" w:rsidR="007C7D3B" w:rsidRDefault="007C7D3B" w:rsidP="007C7D3B">
      <w:pPr>
        <w:pStyle w:val="Titolo1"/>
        <w:numPr>
          <w:ilvl w:val="0"/>
          <w:numId w:val="6"/>
        </w:numPr>
        <w:tabs>
          <w:tab w:val="left" w:pos="816"/>
        </w:tabs>
        <w:ind w:hanging="709"/>
      </w:pPr>
      <w:r>
        <w:lastRenderedPageBreak/>
        <w:t>Descrizione</w:t>
      </w:r>
      <w:r>
        <w:rPr>
          <w:spacing w:val="-6"/>
        </w:rPr>
        <w:t xml:space="preserve"> </w:t>
      </w:r>
      <w:r>
        <w:t>generale</w:t>
      </w:r>
    </w:p>
    <w:p w14:paraId="08E51ED7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58DCCF1B" w14:textId="77777777" w:rsidR="007C7D3B" w:rsidRDefault="007C7D3B" w:rsidP="007C7D3B">
      <w:pPr>
        <w:pStyle w:val="Paragrafoelenco"/>
        <w:numPr>
          <w:ilvl w:val="1"/>
          <w:numId w:val="6"/>
        </w:numPr>
        <w:tabs>
          <w:tab w:val="left" w:pos="1524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Prospettive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prodotto</w:t>
      </w:r>
    </w:p>
    <w:p w14:paraId="2A023712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633264D1" w14:textId="0E1954FE" w:rsidR="007C7D3B" w:rsidRDefault="007C7D3B" w:rsidP="007C7D3B">
      <w:pPr>
        <w:pStyle w:val="Corpotesto"/>
        <w:ind w:left="1523" w:right="396"/>
      </w:pPr>
      <w:r>
        <w:t>Il</w:t>
      </w:r>
      <w:r>
        <w:rPr>
          <w:spacing w:val="-7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fa parte di GEE, il salvataggio dei dati avverrà su GCP</w:t>
      </w:r>
      <w:r w:rsidR="00C3646F">
        <w:t>/GD</w:t>
      </w:r>
      <w:r>
        <w:t xml:space="preserve"> e conterrà un applicativo aggiuntivo per le simulazioni.</w:t>
      </w:r>
    </w:p>
    <w:p w14:paraId="546D709C" w14:textId="77777777" w:rsidR="007C7D3B" w:rsidRDefault="007C7D3B" w:rsidP="007C7D3B">
      <w:pPr>
        <w:pStyle w:val="Corpotesto"/>
        <w:ind w:left="1523" w:right="396"/>
        <w:rPr>
          <w:sz w:val="19"/>
        </w:rPr>
      </w:pPr>
    </w:p>
    <w:p w14:paraId="1F52992B" w14:textId="77777777" w:rsidR="007C7D3B" w:rsidRDefault="007C7D3B" w:rsidP="007C7D3B">
      <w:pPr>
        <w:pStyle w:val="Titolo1"/>
        <w:numPr>
          <w:ilvl w:val="1"/>
          <w:numId w:val="6"/>
        </w:numPr>
        <w:tabs>
          <w:tab w:val="left" w:pos="1524"/>
        </w:tabs>
        <w:ind w:hanging="709"/>
      </w:pPr>
      <w:r>
        <w:t>Funzionalità</w:t>
      </w:r>
      <w:r>
        <w:rPr>
          <w:spacing w:val="3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t>prodotto</w:t>
      </w:r>
    </w:p>
    <w:p w14:paraId="4F680445" w14:textId="77777777" w:rsidR="000C7AE2" w:rsidRDefault="000C7AE2" w:rsidP="000C7AE2">
      <w:pPr>
        <w:tabs>
          <w:tab w:val="left" w:pos="1884"/>
        </w:tabs>
        <w:ind w:right="725"/>
      </w:pPr>
    </w:p>
    <w:p w14:paraId="76D7056F" w14:textId="6478ABA6" w:rsidR="000C7AE2" w:rsidRPr="000C7AE2" w:rsidRDefault="000C7AE2" w:rsidP="000C7AE2">
      <w:pPr>
        <w:tabs>
          <w:tab w:val="left" w:pos="1560"/>
        </w:tabs>
        <w:ind w:right="725"/>
        <w:rPr>
          <w:sz w:val="20"/>
        </w:rPr>
      </w:pPr>
      <w:r>
        <w:tab/>
      </w:r>
      <w:r w:rsidR="007C7D3B">
        <w:t>Il</w:t>
      </w:r>
      <w:r w:rsidR="007C7D3B" w:rsidRPr="000C7AE2">
        <w:rPr>
          <w:spacing w:val="-11"/>
        </w:rPr>
        <w:t xml:space="preserve"> </w:t>
      </w:r>
      <w:r w:rsidR="007C7D3B">
        <w:t>sistema</w:t>
      </w:r>
      <w:r w:rsidR="007C7D3B" w:rsidRPr="000C7AE2">
        <w:rPr>
          <w:spacing w:val="-11"/>
        </w:rPr>
        <w:t xml:space="preserve"> </w:t>
      </w:r>
      <w:r w:rsidR="007C7D3B">
        <w:t>software</w:t>
      </w:r>
      <w:r w:rsidR="007C7D3B" w:rsidRPr="000C7AE2">
        <w:rPr>
          <w:spacing w:val="-10"/>
        </w:rPr>
        <w:t xml:space="preserve"> </w:t>
      </w:r>
      <w:r w:rsidR="007C7D3B">
        <w:t>deve:</w:t>
      </w:r>
      <w:r w:rsidRPr="000C7AE2">
        <w:rPr>
          <w:sz w:val="20"/>
        </w:rPr>
        <w:t xml:space="preserve"> </w:t>
      </w:r>
    </w:p>
    <w:p w14:paraId="555A0AC1" w14:textId="5A93B4D3" w:rsidR="0085284D" w:rsidRDefault="000C7AE2" w:rsidP="0085284D">
      <w:pPr>
        <w:pStyle w:val="Paragrafoelenco"/>
        <w:numPr>
          <w:ilvl w:val="2"/>
          <w:numId w:val="6"/>
        </w:numPr>
        <w:tabs>
          <w:tab w:val="left" w:pos="1884"/>
        </w:tabs>
        <w:ind w:left="1883" w:right="725"/>
        <w:rPr>
          <w:sz w:val="20"/>
        </w:rPr>
      </w:pPr>
      <w:r>
        <w:rPr>
          <w:sz w:val="20"/>
        </w:rPr>
        <w:t>Permettere la selezione di una zona spaziale e la conseguente visualizzazione</w:t>
      </w:r>
      <w:r w:rsidR="0085284D">
        <w:rPr>
          <w:sz w:val="20"/>
        </w:rPr>
        <w:t xml:space="preserve"> (sulla mappa nel caso di NDWI e DEM, attraverso una GIF nel caso di NDVI);</w:t>
      </w:r>
    </w:p>
    <w:p w14:paraId="0468CAB4" w14:textId="04969155" w:rsidR="007C7D3B" w:rsidRPr="003209B5" w:rsidRDefault="000C7AE2" w:rsidP="003209B5">
      <w:pPr>
        <w:pStyle w:val="Paragrafoelenco"/>
        <w:numPr>
          <w:ilvl w:val="2"/>
          <w:numId w:val="6"/>
        </w:numPr>
        <w:tabs>
          <w:tab w:val="left" w:pos="1884"/>
        </w:tabs>
        <w:ind w:left="1883" w:right="725"/>
        <w:rPr>
          <w:sz w:val="20"/>
        </w:rPr>
      </w:pPr>
      <w:r w:rsidRPr="0085284D">
        <w:rPr>
          <w:sz w:val="20"/>
        </w:rPr>
        <w:t>Permettere la selezione di un intervallo temporal</w:t>
      </w:r>
      <w:r w:rsidR="003209B5">
        <w:rPr>
          <w:sz w:val="20"/>
        </w:rPr>
        <w:t>e;</w:t>
      </w:r>
    </w:p>
    <w:p w14:paraId="26A6B174" w14:textId="606C676E" w:rsidR="007C7D3B" w:rsidRDefault="007C7D3B" w:rsidP="007C7D3B">
      <w:pPr>
        <w:pStyle w:val="Corpotesto"/>
        <w:numPr>
          <w:ilvl w:val="2"/>
          <w:numId w:val="6"/>
        </w:numPr>
        <w:spacing w:line="229" w:lineRule="exact"/>
      </w:pPr>
      <w:r>
        <w:t>Permettere la visualizzazione e il confronto dei seguenti dati:</w:t>
      </w:r>
    </w:p>
    <w:p w14:paraId="71D25976" w14:textId="29E31A43" w:rsidR="007C7D3B" w:rsidRDefault="007C7D3B" w:rsidP="007C7D3B">
      <w:pPr>
        <w:pStyle w:val="Corpotesto"/>
        <w:numPr>
          <w:ilvl w:val="3"/>
          <w:numId w:val="6"/>
        </w:numPr>
        <w:spacing w:line="229" w:lineRule="exact"/>
      </w:pPr>
      <w:r>
        <w:t>NDVI</w:t>
      </w:r>
      <w:r w:rsidR="003209B5">
        <w:t>;</w:t>
      </w:r>
    </w:p>
    <w:p w14:paraId="70D9D673" w14:textId="08733763" w:rsidR="007C7D3B" w:rsidRDefault="007C7D3B" w:rsidP="007C7D3B">
      <w:pPr>
        <w:pStyle w:val="Corpotesto"/>
        <w:numPr>
          <w:ilvl w:val="3"/>
          <w:numId w:val="6"/>
        </w:numPr>
        <w:spacing w:line="229" w:lineRule="exact"/>
      </w:pPr>
      <w:r>
        <w:t>NDWI</w:t>
      </w:r>
      <w:r w:rsidR="003209B5">
        <w:t>;</w:t>
      </w:r>
    </w:p>
    <w:p w14:paraId="2BFB0FBA" w14:textId="47208989" w:rsidR="003209B5" w:rsidRDefault="003209B5" w:rsidP="007C7D3B">
      <w:pPr>
        <w:pStyle w:val="Corpotesto"/>
        <w:numPr>
          <w:ilvl w:val="3"/>
          <w:numId w:val="6"/>
        </w:numPr>
        <w:spacing w:line="229" w:lineRule="exact"/>
      </w:pPr>
      <w:r>
        <w:t>DEM.</w:t>
      </w:r>
    </w:p>
    <w:p w14:paraId="69DF2C6C" w14:textId="77777777" w:rsidR="0039372C" w:rsidRDefault="007C7D3B" w:rsidP="007C7D3B">
      <w:pPr>
        <w:pStyle w:val="Corpotesto"/>
        <w:spacing w:line="242" w:lineRule="auto"/>
        <w:ind w:left="1523" w:right="723"/>
        <w:rPr>
          <w:spacing w:val="-4"/>
        </w:rPr>
      </w:pPr>
      <w:r>
        <w:t>Le</w:t>
      </w:r>
      <w:r>
        <w:rPr>
          <w:spacing w:val="-4"/>
        </w:rPr>
        <w:t xml:space="preserve"> </w:t>
      </w:r>
      <w:r>
        <w:t>informazioni</w:t>
      </w:r>
      <w:r>
        <w:rPr>
          <w:spacing w:val="-4"/>
        </w:rPr>
        <w:t xml:space="preserve"> </w:t>
      </w:r>
      <w:r>
        <w:t>trattate</w:t>
      </w:r>
      <w:r>
        <w:rPr>
          <w:spacing w:val="-4"/>
        </w:rPr>
        <w:t xml:space="preserve"> </w:t>
      </w:r>
      <w:r w:rsidR="0039372C">
        <w:t xml:space="preserve">possono </w:t>
      </w:r>
      <w:r>
        <w:t>essere</w:t>
      </w:r>
      <w:r>
        <w:rPr>
          <w:spacing w:val="-4"/>
        </w:rPr>
        <w:t xml:space="preserve"> </w:t>
      </w:r>
      <w:r>
        <w:t>gestite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diverse</w:t>
      </w:r>
      <w:r>
        <w:rPr>
          <w:spacing w:val="-4"/>
        </w:rPr>
        <w:t xml:space="preserve"> </w:t>
      </w:r>
      <w:r>
        <w:t>postazioni</w:t>
      </w:r>
      <w:r w:rsidR="0039372C">
        <w:rPr>
          <w:spacing w:val="-4"/>
        </w:rPr>
        <w:t>, avendo esse sede direttamente sui server Google.</w:t>
      </w:r>
    </w:p>
    <w:p w14:paraId="6BE784E7" w14:textId="7AB0F173" w:rsidR="007C7D3B" w:rsidRDefault="007C7D3B" w:rsidP="007C7D3B">
      <w:pPr>
        <w:pStyle w:val="Corpotesto"/>
        <w:spacing w:line="242" w:lineRule="auto"/>
        <w:ind w:left="1523" w:right="723"/>
      </w:pPr>
      <w:r>
        <w:t xml:space="preserve">Ciascun </w:t>
      </w:r>
      <w:r w:rsidR="0039372C">
        <w:t>cliente</w:t>
      </w:r>
      <w:r>
        <w:t xml:space="preserve"> deve disporre della </w:t>
      </w:r>
      <w:r w:rsidR="0039372C">
        <w:t>visualizzazione dei dati</w:t>
      </w:r>
      <w:r>
        <w:t>,</w:t>
      </w:r>
      <w:r>
        <w:rPr>
          <w:spacing w:val="1"/>
        </w:rPr>
        <w:t xml:space="preserve"> </w:t>
      </w:r>
      <w:r>
        <w:t xml:space="preserve">limitatamente </w:t>
      </w:r>
      <w:r w:rsidR="0039372C">
        <w:t>ai file salvati su GCP, nel proprio spazio personale</w:t>
      </w:r>
      <w:r>
        <w:t>.</w:t>
      </w:r>
    </w:p>
    <w:p w14:paraId="2BE28469" w14:textId="77777777" w:rsidR="007C7D3B" w:rsidRDefault="007C7D3B" w:rsidP="007C7D3B">
      <w:pPr>
        <w:pStyle w:val="Corpotesto"/>
        <w:spacing w:before="1"/>
        <w:rPr>
          <w:sz w:val="19"/>
        </w:rPr>
      </w:pPr>
    </w:p>
    <w:p w14:paraId="2BFE789A" w14:textId="77777777" w:rsidR="007C7D3B" w:rsidRDefault="007C7D3B" w:rsidP="007C7D3B">
      <w:pPr>
        <w:pStyle w:val="Titolo1"/>
        <w:numPr>
          <w:ilvl w:val="1"/>
          <w:numId w:val="6"/>
        </w:numPr>
        <w:tabs>
          <w:tab w:val="left" w:pos="1524"/>
        </w:tabs>
        <w:ind w:hanging="709"/>
      </w:pPr>
      <w:r>
        <w:t>Caratteristiche</w:t>
      </w:r>
      <w:r>
        <w:rPr>
          <w:spacing w:val="1"/>
        </w:rPr>
        <w:t xml:space="preserve"> </w:t>
      </w:r>
      <w:r>
        <w:t>utente</w:t>
      </w:r>
    </w:p>
    <w:p w14:paraId="5C657839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2B60E0A2" w14:textId="45756895" w:rsidR="00407413" w:rsidRDefault="007C7D3B" w:rsidP="00D31D38">
      <w:pPr>
        <w:pStyle w:val="Corpotesto"/>
        <w:ind w:left="1523" w:right="159"/>
      </w:pPr>
      <w:r>
        <w:t xml:space="preserve">Il sistema software è rivolto ad una utenza </w:t>
      </w:r>
      <w:r w:rsidR="00373B1C">
        <w:t xml:space="preserve">ampia </w:t>
      </w:r>
      <w:r>
        <w:t>senza particolari</w:t>
      </w:r>
      <w:r>
        <w:rPr>
          <w:spacing w:val="1"/>
        </w:rPr>
        <w:t xml:space="preserve"> </w:t>
      </w:r>
      <w:r>
        <w:t>conoscenze</w:t>
      </w:r>
      <w:r>
        <w:rPr>
          <w:spacing w:val="-6"/>
        </w:rPr>
        <w:t xml:space="preserve"> </w:t>
      </w:r>
      <w:r>
        <w:t>informatiche</w:t>
      </w:r>
      <w:r w:rsidR="005B083E">
        <w:t>, mosso da curiosità rispetto alle tematiche ambientali o che fa di esse l’oggetto del proprio lavoro.</w:t>
      </w:r>
    </w:p>
    <w:p w14:paraId="1E18FC59" w14:textId="0F9E8DAA" w:rsidR="00D31D38" w:rsidRDefault="00D31D38" w:rsidP="00D31D38">
      <w:pPr>
        <w:pStyle w:val="Corpotesto"/>
        <w:ind w:left="1523" w:right="159"/>
      </w:pPr>
    </w:p>
    <w:p w14:paraId="14941F4C" w14:textId="66405116" w:rsidR="00E06E2B" w:rsidRPr="00E06E2B" w:rsidRDefault="007C7D3B" w:rsidP="00E06E2B">
      <w:pPr>
        <w:pStyle w:val="Titolo1"/>
        <w:numPr>
          <w:ilvl w:val="1"/>
          <w:numId w:val="6"/>
        </w:numPr>
        <w:tabs>
          <w:tab w:val="left" w:pos="1524"/>
        </w:tabs>
        <w:ind w:hanging="709"/>
        <w:rPr>
          <w:rFonts w:ascii="Times New Roman"/>
          <w:sz w:val="18"/>
        </w:rPr>
      </w:pPr>
      <w:r>
        <w:t>Vincoli</w:t>
      </w:r>
      <w:r w:rsidRPr="00D31D38">
        <w:rPr>
          <w:spacing w:val="-12"/>
        </w:rPr>
        <w:t xml:space="preserve"> </w:t>
      </w:r>
      <w:r>
        <w:t>general</w:t>
      </w:r>
      <w:r w:rsidR="00D31D38">
        <w:t>i</w:t>
      </w:r>
    </w:p>
    <w:p w14:paraId="3754E9AB" w14:textId="0229B69E" w:rsidR="007C7D3B" w:rsidRDefault="007C7D3B" w:rsidP="00E06E2B">
      <w:pPr>
        <w:pStyle w:val="Corpotesto"/>
        <w:spacing w:before="1"/>
        <w:ind w:left="1524"/>
        <w:rPr>
          <w:sz w:val="19"/>
        </w:rPr>
      </w:pPr>
    </w:p>
    <w:p w14:paraId="154F76C9" w14:textId="1FEE0950" w:rsidR="00E06E2B" w:rsidRDefault="00E06E2B" w:rsidP="00E06E2B">
      <w:pPr>
        <w:pStyle w:val="Corpotesto"/>
        <w:spacing w:before="1"/>
        <w:ind w:left="1524"/>
        <w:rPr>
          <w:sz w:val="19"/>
        </w:rPr>
      </w:pPr>
      <w:r>
        <w:rPr>
          <w:sz w:val="19"/>
        </w:rPr>
        <w:t>I pacchetti in seguito presentati contengono varie feature per ogni ambito del progetto, ciò non toglie che ogni feature possa essere acquistata separatamente dalle altre e in modo del tutto autonomo.</w:t>
      </w:r>
    </w:p>
    <w:p w14:paraId="4F95070F" w14:textId="4255F624" w:rsidR="007C7D3B" w:rsidRDefault="00150766" w:rsidP="007C7D3B">
      <w:pPr>
        <w:pStyle w:val="Corpotesto"/>
        <w:spacing w:before="1"/>
        <w:ind w:left="1524" w:right="139"/>
      </w:pPr>
      <w:r w:rsidRPr="00150766">
        <w:t>Pacchetti</w:t>
      </w:r>
      <w:r>
        <w:t>:</w:t>
      </w:r>
    </w:p>
    <w:p w14:paraId="4C50059E" w14:textId="77777777" w:rsidR="00C86410" w:rsidRDefault="00150766" w:rsidP="00150766">
      <w:pPr>
        <w:pStyle w:val="Corpotesto"/>
        <w:numPr>
          <w:ilvl w:val="2"/>
          <w:numId w:val="6"/>
        </w:numPr>
        <w:spacing w:before="1"/>
        <w:ind w:right="139"/>
      </w:pPr>
      <w:r w:rsidRPr="00150766">
        <w:rPr>
          <w:b/>
          <w:bCs/>
        </w:rPr>
        <w:t>Base</w:t>
      </w:r>
      <w:r>
        <w:t xml:space="preserve">: </w:t>
      </w:r>
    </w:p>
    <w:p w14:paraId="38CB6BCA" w14:textId="41E94951" w:rsidR="00F66779" w:rsidRDefault="00F66779" w:rsidP="00F66779">
      <w:pPr>
        <w:pStyle w:val="Corpotesto"/>
        <w:numPr>
          <w:ilvl w:val="3"/>
          <w:numId w:val="6"/>
        </w:numPr>
        <w:spacing w:before="1"/>
        <w:ind w:right="139"/>
      </w:pPr>
      <w:r>
        <w:t>Utilizzo delle App GEE;</w:t>
      </w:r>
    </w:p>
    <w:p w14:paraId="2DAE8A35" w14:textId="070CB7DD" w:rsidR="00F66779" w:rsidRDefault="00E06E2B" w:rsidP="00E06E2B">
      <w:pPr>
        <w:pStyle w:val="Corpotesto"/>
        <w:numPr>
          <w:ilvl w:val="3"/>
          <w:numId w:val="6"/>
        </w:numPr>
        <w:spacing w:before="1"/>
        <w:ind w:right="139"/>
      </w:pPr>
      <w:r>
        <w:t>Utilizzo minimo di Vertex-AI (machine learning);</w:t>
      </w:r>
    </w:p>
    <w:p w14:paraId="444CBC22" w14:textId="7866286C" w:rsidR="00E06E2B" w:rsidRDefault="00E06E2B" w:rsidP="00E06E2B">
      <w:pPr>
        <w:pStyle w:val="Corpotesto"/>
        <w:numPr>
          <w:ilvl w:val="3"/>
          <w:numId w:val="6"/>
        </w:numPr>
        <w:spacing w:before="1"/>
        <w:ind w:right="139"/>
      </w:pPr>
      <w:r>
        <w:t>Spazio ridotto per la memorizzazione dei dati;</w:t>
      </w:r>
    </w:p>
    <w:p w14:paraId="38DC2771" w14:textId="0CFB3F11" w:rsidR="00E06E2B" w:rsidRDefault="00E06E2B" w:rsidP="00E06E2B">
      <w:pPr>
        <w:pStyle w:val="Corpotesto"/>
        <w:numPr>
          <w:ilvl w:val="3"/>
          <w:numId w:val="6"/>
        </w:numPr>
        <w:spacing w:before="1"/>
        <w:ind w:right="139"/>
      </w:pPr>
      <w:r>
        <w:t>Simulazione base in Unity.</w:t>
      </w:r>
    </w:p>
    <w:p w14:paraId="193F2A37" w14:textId="77777777" w:rsidR="00C86410" w:rsidRDefault="00150766" w:rsidP="00150766">
      <w:pPr>
        <w:pStyle w:val="Corpotesto"/>
        <w:numPr>
          <w:ilvl w:val="2"/>
          <w:numId w:val="6"/>
        </w:numPr>
        <w:spacing w:before="1"/>
        <w:ind w:right="139"/>
      </w:pPr>
      <w:r w:rsidRPr="00150766">
        <w:rPr>
          <w:b/>
          <w:bCs/>
        </w:rPr>
        <w:t>Pro</w:t>
      </w:r>
      <w:r>
        <w:t>:</w:t>
      </w:r>
    </w:p>
    <w:p w14:paraId="712BE778" w14:textId="025556DC" w:rsidR="00C86410" w:rsidRDefault="00150766" w:rsidP="00C86410">
      <w:pPr>
        <w:pStyle w:val="Corpotesto"/>
        <w:numPr>
          <w:ilvl w:val="3"/>
          <w:numId w:val="6"/>
        </w:numPr>
        <w:spacing w:before="1"/>
        <w:ind w:right="139"/>
      </w:pPr>
      <w:r>
        <w:t>Pacchetto Base, salvataggio dei dati</w:t>
      </w:r>
      <w:r w:rsidR="00C86410">
        <w:t>;</w:t>
      </w:r>
    </w:p>
    <w:p w14:paraId="67370AD9" w14:textId="09E8177C" w:rsidR="00C86410" w:rsidRDefault="00C86410" w:rsidP="00C86410">
      <w:pPr>
        <w:pStyle w:val="Corpotesto"/>
        <w:numPr>
          <w:ilvl w:val="3"/>
          <w:numId w:val="6"/>
        </w:numPr>
        <w:spacing w:before="1"/>
        <w:ind w:right="139"/>
      </w:pPr>
      <w:r>
        <w:t>R</w:t>
      </w:r>
      <w:r w:rsidR="00150766">
        <w:t>eport a cadenza prestabilita</w:t>
      </w:r>
      <w:r>
        <w:t>;</w:t>
      </w:r>
    </w:p>
    <w:p w14:paraId="27D9A639" w14:textId="1B1BA410" w:rsidR="00E06E2B" w:rsidRDefault="00E06E2B" w:rsidP="00C86410">
      <w:pPr>
        <w:pStyle w:val="Corpotesto"/>
        <w:numPr>
          <w:ilvl w:val="3"/>
          <w:numId w:val="6"/>
        </w:numPr>
        <w:spacing w:before="1"/>
        <w:ind w:right="139"/>
      </w:pPr>
      <w:r>
        <w:t>Spazio aumentato per la memorizzazione dei dati;</w:t>
      </w:r>
    </w:p>
    <w:p w14:paraId="0E71C605" w14:textId="157D54B4" w:rsidR="00E06E2B" w:rsidRDefault="00E06E2B" w:rsidP="00C86410">
      <w:pPr>
        <w:pStyle w:val="Corpotesto"/>
        <w:numPr>
          <w:ilvl w:val="3"/>
          <w:numId w:val="6"/>
        </w:numPr>
        <w:spacing w:before="1"/>
        <w:ind w:right="139"/>
      </w:pPr>
      <w:r>
        <w:t>Aumento delle capacità di Vertex-A</w:t>
      </w:r>
      <w:r w:rsidR="00184EC5">
        <w:t>I</w:t>
      </w:r>
      <w:r>
        <w:t xml:space="preserve"> e dell’apprendimento della rete neurale;</w:t>
      </w:r>
    </w:p>
    <w:p w14:paraId="041717A3" w14:textId="02DE0969" w:rsidR="00150766" w:rsidRDefault="00C86410" w:rsidP="00C86410">
      <w:pPr>
        <w:pStyle w:val="Corpotesto"/>
        <w:numPr>
          <w:ilvl w:val="3"/>
          <w:numId w:val="6"/>
        </w:numPr>
        <w:spacing w:before="1"/>
        <w:ind w:right="139"/>
      </w:pPr>
      <w:r>
        <w:t>S</w:t>
      </w:r>
      <w:r w:rsidR="00150766">
        <w:t xml:space="preserve">imulazioni </w:t>
      </w:r>
      <w:r w:rsidR="00E06E2B">
        <w:t xml:space="preserve">avanzate </w:t>
      </w:r>
      <w:r w:rsidR="00150766">
        <w:t>senza licenza di riutilizzo in applicativi esterni</w:t>
      </w:r>
      <w:r>
        <w:t>.</w:t>
      </w:r>
    </w:p>
    <w:p w14:paraId="176BD7D3" w14:textId="77777777" w:rsidR="00C86410" w:rsidRDefault="00150766" w:rsidP="00150766">
      <w:pPr>
        <w:pStyle w:val="Corpotesto"/>
        <w:numPr>
          <w:ilvl w:val="2"/>
          <w:numId w:val="6"/>
        </w:numPr>
        <w:spacing w:before="1"/>
        <w:ind w:right="139"/>
      </w:pPr>
      <w:r w:rsidRPr="00150766">
        <w:rPr>
          <w:b/>
          <w:bCs/>
        </w:rPr>
        <w:t>Aziendale</w:t>
      </w:r>
      <w:r>
        <w:t xml:space="preserve">: </w:t>
      </w:r>
    </w:p>
    <w:p w14:paraId="0CD55C67" w14:textId="77777777" w:rsidR="00C86410" w:rsidRDefault="00150766" w:rsidP="00C86410">
      <w:pPr>
        <w:pStyle w:val="Corpotesto"/>
        <w:numPr>
          <w:ilvl w:val="3"/>
          <w:numId w:val="6"/>
        </w:numPr>
        <w:spacing w:before="1"/>
        <w:ind w:right="139"/>
      </w:pPr>
      <w:r>
        <w:t>Pacchetto Pro</w:t>
      </w:r>
      <w:r w:rsidR="00C86410">
        <w:t>;</w:t>
      </w:r>
    </w:p>
    <w:p w14:paraId="77D81DAB" w14:textId="77777777" w:rsidR="00C86410" w:rsidRDefault="00C86410" w:rsidP="00C86410">
      <w:pPr>
        <w:pStyle w:val="Corpotesto"/>
        <w:numPr>
          <w:ilvl w:val="3"/>
          <w:numId w:val="6"/>
        </w:numPr>
        <w:spacing w:before="1"/>
        <w:ind w:right="139"/>
      </w:pPr>
      <w:r>
        <w:t>Q</w:t>
      </w:r>
      <w:r w:rsidR="00150766">
        <w:t>ualità immagini migliorata</w:t>
      </w:r>
      <w:r>
        <w:t>;</w:t>
      </w:r>
    </w:p>
    <w:p w14:paraId="00FFE591" w14:textId="77777777" w:rsidR="00C86410" w:rsidRDefault="00C86410" w:rsidP="00C86410">
      <w:pPr>
        <w:pStyle w:val="Corpotesto"/>
        <w:numPr>
          <w:ilvl w:val="3"/>
          <w:numId w:val="6"/>
        </w:numPr>
        <w:spacing w:before="1"/>
        <w:ind w:right="139"/>
      </w:pPr>
      <w:r>
        <w:t>L</w:t>
      </w:r>
      <w:r w:rsidR="00150766">
        <w:t>icenza di utilizzo esterno delle simulazioni</w:t>
      </w:r>
      <w:r>
        <w:t>;</w:t>
      </w:r>
    </w:p>
    <w:p w14:paraId="0FBE960A" w14:textId="69C7EECB" w:rsidR="00150766" w:rsidRDefault="00C86410" w:rsidP="00C86410">
      <w:pPr>
        <w:pStyle w:val="Corpotesto"/>
        <w:numPr>
          <w:ilvl w:val="3"/>
          <w:numId w:val="6"/>
        </w:numPr>
        <w:spacing w:before="1"/>
        <w:ind w:right="139"/>
      </w:pPr>
      <w:r>
        <w:t>E</w:t>
      </w:r>
      <w:r w:rsidR="00150766">
        <w:t>spansione della memoria GCP</w:t>
      </w:r>
      <w:r w:rsidR="00184EC5">
        <w:t>/GD</w:t>
      </w:r>
      <w:r w:rsidR="00150766">
        <w:t>.</w:t>
      </w:r>
    </w:p>
    <w:p w14:paraId="3620BEBC" w14:textId="701CF436" w:rsidR="00184EC5" w:rsidRDefault="00184EC5" w:rsidP="00C86410">
      <w:pPr>
        <w:pStyle w:val="Corpotesto"/>
        <w:numPr>
          <w:ilvl w:val="3"/>
          <w:numId w:val="6"/>
        </w:numPr>
        <w:spacing w:before="1"/>
        <w:ind w:right="139"/>
      </w:pPr>
      <w:r>
        <w:t>Illimitato uso di Vertex-AI;</w:t>
      </w:r>
    </w:p>
    <w:p w14:paraId="449CC6BD" w14:textId="7C6D35E3" w:rsidR="00150766" w:rsidRDefault="00184EC5" w:rsidP="00714DDF">
      <w:pPr>
        <w:pStyle w:val="Corpotesto"/>
        <w:numPr>
          <w:ilvl w:val="3"/>
          <w:numId w:val="6"/>
        </w:numPr>
        <w:spacing w:before="1"/>
        <w:ind w:right="139"/>
      </w:pPr>
      <w:r>
        <w:t>Personalizzazioni varie.</w:t>
      </w:r>
    </w:p>
    <w:p w14:paraId="233C9E4C" w14:textId="77777777" w:rsidR="007C7D3B" w:rsidRDefault="007C7D3B" w:rsidP="007C7D3B">
      <w:pPr>
        <w:pStyle w:val="Corpotesto"/>
        <w:spacing w:before="4"/>
      </w:pPr>
    </w:p>
    <w:p w14:paraId="679186E6" w14:textId="77777777" w:rsidR="007C7D3B" w:rsidRDefault="007C7D3B" w:rsidP="007C7D3B">
      <w:pPr>
        <w:pStyle w:val="Titolo1"/>
        <w:numPr>
          <w:ilvl w:val="1"/>
          <w:numId w:val="6"/>
        </w:numPr>
        <w:tabs>
          <w:tab w:val="left" w:pos="1524"/>
        </w:tabs>
      </w:pPr>
      <w:r>
        <w:t>Assunzioni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dipendenze</w:t>
      </w:r>
    </w:p>
    <w:p w14:paraId="54F115B9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3FDB30D3" w14:textId="18FBC7DB" w:rsidR="007C7D3B" w:rsidRDefault="007C7D3B" w:rsidP="00350923">
      <w:pPr>
        <w:pStyle w:val="Corpotesto"/>
        <w:ind w:left="1524"/>
      </w:pPr>
      <w:r>
        <w:lastRenderedPageBreak/>
        <w:t>Il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 w:rsidR="00350923">
        <w:t xml:space="preserve">funzionerà su qualsiasi dispositivo dotato di una connessione a internet, </w:t>
      </w:r>
      <w:r w:rsidR="00B16874">
        <w:t>sia le mappe che il modello di ML</w:t>
      </w:r>
      <w:r w:rsidR="00C37C56">
        <w:t xml:space="preserve"> funzioneranno direttamente sui server Google senza inficiare il client. Le simulazioni verranno ottimizzate per ridurre al minimo l’abbattimento delle prestazioni e degli FPS.</w:t>
      </w:r>
    </w:p>
    <w:p w14:paraId="56ECE797" w14:textId="77777777" w:rsidR="007C7D3B" w:rsidRDefault="007C7D3B" w:rsidP="007C7D3B">
      <w:pPr>
        <w:pStyle w:val="Corpotesto"/>
        <w:spacing w:before="6"/>
      </w:pPr>
    </w:p>
    <w:p w14:paraId="597D7CFF" w14:textId="77777777" w:rsidR="007C7D3B" w:rsidRDefault="007C7D3B" w:rsidP="007C7D3B">
      <w:pPr>
        <w:pStyle w:val="Titolo1"/>
        <w:numPr>
          <w:ilvl w:val="0"/>
          <w:numId w:val="6"/>
        </w:numPr>
        <w:tabs>
          <w:tab w:val="left" w:pos="816"/>
        </w:tabs>
      </w:pPr>
      <w:r>
        <w:t>Requisiti</w:t>
      </w:r>
      <w:r>
        <w:rPr>
          <w:spacing w:val="1"/>
        </w:rPr>
        <w:t xml:space="preserve"> </w:t>
      </w:r>
      <w:r>
        <w:t>specifici</w:t>
      </w:r>
    </w:p>
    <w:p w14:paraId="3E31271E" w14:textId="77777777" w:rsidR="007C7D3B" w:rsidRDefault="007C7D3B" w:rsidP="007C7D3B">
      <w:pPr>
        <w:pStyle w:val="Corpotesto"/>
        <w:spacing w:before="8"/>
        <w:rPr>
          <w:rFonts w:ascii="Arial"/>
          <w:b/>
          <w:sz w:val="19"/>
        </w:rPr>
      </w:pPr>
    </w:p>
    <w:p w14:paraId="7EB673A0" w14:textId="77777777" w:rsidR="007C7D3B" w:rsidRDefault="007C7D3B" w:rsidP="007C7D3B">
      <w:pPr>
        <w:pStyle w:val="Paragrafoelenco"/>
        <w:numPr>
          <w:ilvl w:val="1"/>
          <w:numId w:val="6"/>
        </w:numPr>
        <w:tabs>
          <w:tab w:val="left" w:pos="1524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Requisiti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di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interfaccia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esterna</w:t>
      </w:r>
    </w:p>
    <w:p w14:paraId="387EB723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704496D9" w14:textId="77777777" w:rsidR="007C7D3B" w:rsidRDefault="007C7D3B" w:rsidP="007C7D3B">
      <w:pPr>
        <w:pStyle w:val="Titolo1"/>
        <w:numPr>
          <w:ilvl w:val="2"/>
          <w:numId w:val="8"/>
        </w:numPr>
        <w:tabs>
          <w:tab w:val="left" w:pos="2244"/>
        </w:tabs>
      </w:pPr>
      <w:r>
        <w:t>Interfaccia</w:t>
      </w:r>
      <w:r>
        <w:rPr>
          <w:spacing w:val="-6"/>
        </w:rPr>
        <w:t xml:space="preserve"> </w:t>
      </w:r>
      <w:r>
        <w:t>utente</w:t>
      </w:r>
    </w:p>
    <w:p w14:paraId="125BFA92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0E169931" w14:textId="77777777" w:rsidR="00BF7BDC" w:rsidRDefault="00BF7BDC" w:rsidP="00050FA7">
      <w:pPr>
        <w:pStyle w:val="Corpotesto"/>
        <w:ind w:left="2232" w:right="159"/>
      </w:pPr>
      <w:r>
        <w:t xml:space="preserve">Tutte le tre app sono dotate di: </w:t>
      </w:r>
    </w:p>
    <w:p w14:paraId="5DC062A2" w14:textId="4347F3D0" w:rsidR="007C7D3B" w:rsidRDefault="00BF7BDC" w:rsidP="00BF7BDC">
      <w:pPr>
        <w:pStyle w:val="Corpotesto"/>
        <w:numPr>
          <w:ilvl w:val="0"/>
          <w:numId w:val="20"/>
        </w:numPr>
        <w:ind w:right="159"/>
      </w:pPr>
      <w:r>
        <w:t>Un pannello con appositi pulsanti per la selezione di aree rettangolari, aree poligonali e singoli punti;</w:t>
      </w:r>
    </w:p>
    <w:p w14:paraId="14A1DF46" w14:textId="6B98E215" w:rsidR="00BF7BDC" w:rsidRDefault="00BF7BDC" w:rsidP="00BF7BDC">
      <w:pPr>
        <w:pStyle w:val="Corpotesto"/>
        <w:numPr>
          <w:ilvl w:val="0"/>
          <w:numId w:val="20"/>
        </w:numPr>
        <w:ind w:right="159"/>
      </w:pPr>
      <w:r>
        <w:t xml:space="preserve">Un pannello </w:t>
      </w:r>
      <w:r w:rsidR="00D423C9">
        <w:t>informativo.</w:t>
      </w:r>
    </w:p>
    <w:p w14:paraId="51DCA043" w14:textId="0C576720" w:rsidR="00BF7BDC" w:rsidRDefault="00BF7BDC" w:rsidP="00BF7BDC">
      <w:pPr>
        <w:pStyle w:val="Corpotesto"/>
        <w:ind w:left="2232" w:right="159"/>
      </w:pPr>
      <w:r>
        <w:t>NDVI:</w:t>
      </w:r>
    </w:p>
    <w:p w14:paraId="6EA19D32" w14:textId="448E1810" w:rsidR="00BF7BDC" w:rsidRDefault="00BF7BDC" w:rsidP="00BF7BDC">
      <w:pPr>
        <w:pStyle w:val="Corpotesto"/>
        <w:numPr>
          <w:ilvl w:val="0"/>
          <w:numId w:val="20"/>
        </w:numPr>
        <w:ind w:right="159"/>
      </w:pPr>
      <w:r>
        <w:t>Un Text</w:t>
      </w:r>
      <w:r w:rsidR="00EE778A">
        <w:t>-</w:t>
      </w:r>
      <w:r>
        <w:t>Box per l’inserimento dell’intervallo temporale e della nazione di appartenenza del territorio di interesse;</w:t>
      </w:r>
    </w:p>
    <w:p w14:paraId="0190A61A" w14:textId="48B84C05" w:rsidR="00BF7BDC" w:rsidRDefault="00BF7BDC" w:rsidP="00BF7BDC">
      <w:pPr>
        <w:pStyle w:val="Corpotesto"/>
        <w:numPr>
          <w:ilvl w:val="0"/>
          <w:numId w:val="20"/>
        </w:numPr>
        <w:ind w:right="159"/>
      </w:pPr>
      <w:r>
        <w:t>Pannello con grafico rappresentante il cambiamento della vegetazione nell’area di interesse (2000-2022);</w:t>
      </w:r>
    </w:p>
    <w:p w14:paraId="61494AA2" w14:textId="48A3F14A" w:rsidR="00BF7BDC" w:rsidRDefault="00BF7BDC" w:rsidP="00BF7BDC">
      <w:pPr>
        <w:pStyle w:val="Corpotesto"/>
        <w:numPr>
          <w:ilvl w:val="0"/>
          <w:numId w:val="20"/>
        </w:numPr>
        <w:ind w:right="159"/>
      </w:pPr>
      <w:r>
        <w:t>Pannello con GIF</w:t>
      </w:r>
      <w:r w:rsidR="001C4B14">
        <w:t>.</w:t>
      </w:r>
    </w:p>
    <w:p w14:paraId="5EB38E0A" w14:textId="01E56426" w:rsidR="00BF7BDC" w:rsidRDefault="00BF7BDC" w:rsidP="00BF7BDC">
      <w:pPr>
        <w:pStyle w:val="Corpotesto"/>
        <w:ind w:left="2232" w:right="159"/>
      </w:pPr>
      <w:r>
        <w:t>NDWI:</w:t>
      </w:r>
    </w:p>
    <w:p w14:paraId="583FBC80" w14:textId="7596C3A9" w:rsidR="00BF7BDC" w:rsidRDefault="00BF7BDC" w:rsidP="00BF7BDC">
      <w:pPr>
        <w:pStyle w:val="Corpotesto"/>
        <w:numPr>
          <w:ilvl w:val="0"/>
          <w:numId w:val="22"/>
        </w:numPr>
        <w:ind w:right="159"/>
      </w:pPr>
      <w:r>
        <w:t>Pannello con Istogramma sul cambiamento delle acque superficiali nella zona di interesse;</w:t>
      </w:r>
    </w:p>
    <w:p w14:paraId="33DD11F2" w14:textId="0DDE06A3" w:rsidR="00BF7BDC" w:rsidRDefault="00BF7BDC" w:rsidP="00BF7BDC">
      <w:pPr>
        <w:pStyle w:val="Corpotesto"/>
        <w:numPr>
          <w:ilvl w:val="0"/>
          <w:numId w:val="22"/>
        </w:numPr>
        <w:ind w:right="159"/>
      </w:pPr>
      <w:r>
        <w:t xml:space="preserve">Pannello con grafico a torta per la classificazione e la quantificazione </w:t>
      </w:r>
      <w:r w:rsidR="001C4B14">
        <w:t>delle acque superficiali nella zona di interesse.</w:t>
      </w:r>
    </w:p>
    <w:p w14:paraId="19B158A9" w14:textId="66BA8D6C" w:rsidR="001C4B14" w:rsidRDefault="001C4B14" w:rsidP="001C4B14">
      <w:pPr>
        <w:pStyle w:val="Corpotesto"/>
        <w:ind w:left="2232" w:right="159"/>
      </w:pPr>
      <w:r>
        <w:t>DEM:</w:t>
      </w:r>
    </w:p>
    <w:p w14:paraId="1DD05C13" w14:textId="1A3DE49F" w:rsidR="001C4B14" w:rsidRDefault="001C4B14" w:rsidP="001C4B14">
      <w:pPr>
        <w:pStyle w:val="Corpotesto"/>
        <w:numPr>
          <w:ilvl w:val="0"/>
          <w:numId w:val="23"/>
        </w:numPr>
        <w:ind w:right="159"/>
      </w:pPr>
      <w:r>
        <w:t>Un Text</w:t>
      </w:r>
      <w:r w:rsidR="00EE778A">
        <w:t>-</w:t>
      </w:r>
      <w:r>
        <w:t>Box per l’inserimento della lunghezza del lato del quadrato dell’area di interesse;</w:t>
      </w:r>
    </w:p>
    <w:p w14:paraId="3EDC5391" w14:textId="1BB46483" w:rsidR="001C4B14" w:rsidRPr="00050FA7" w:rsidRDefault="001C4B14" w:rsidP="001C4B14">
      <w:pPr>
        <w:pStyle w:val="Corpotesto"/>
        <w:numPr>
          <w:ilvl w:val="0"/>
          <w:numId w:val="23"/>
        </w:numPr>
        <w:ind w:right="159"/>
      </w:pPr>
      <w:r>
        <w:t>Un pannello per la visualizzazione del link per il download dell’immagine DEM.</w:t>
      </w:r>
    </w:p>
    <w:p w14:paraId="3FD0272F" w14:textId="77777777" w:rsidR="007C7D3B" w:rsidRDefault="007C7D3B" w:rsidP="007C7D3B">
      <w:pPr>
        <w:pStyle w:val="Corpotesto"/>
        <w:spacing w:before="6"/>
        <w:rPr>
          <w:sz w:val="19"/>
        </w:rPr>
      </w:pPr>
    </w:p>
    <w:p w14:paraId="1C846A7A" w14:textId="0049FFCE" w:rsidR="00B73097" w:rsidRDefault="007C7D3B" w:rsidP="00B73097">
      <w:pPr>
        <w:pStyle w:val="Titolo1"/>
        <w:numPr>
          <w:ilvl w:val="1"/>
          <w:numId w:val="6"/>
        </w:numPr>
        <w:tabs>
          <w:tab w:val="left" w:pos="1524"/>
        </w:tabs>
      </w:pPr>
      <w:r>
        <w:t>Requisiti</w:t>
      </w:r>
      <w:r>
        <w:rPr>
          <w:spacing w:val="3"/>
        </w:rPr>
        <w:t xml:space="preserve"> </w:t>
      </w:r>
      <w:r>
        <w:t>funzionali</w:t>
      </w:r>
      <w:r w:rsidR="002167BF">
        <w:t xml:space="preserve"> Generali</w:t>
      </w:r>
    </w:p>
    <w:p w14:paraId="46026F9A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66803E76" w14:textId="03B9CA40" w:rsidR="007C7D3B" w:rsidRDefault="005E6204" w:rsidP="007C7D3B">
      <w:pPr>
        <w:pStyle w:val="Paragrafoelenco"/>
        <w:numPr>
          <w:ilvl w:val="2"/>
          <w:numId w:val="10"/>
        </w:numPr>
        <w:tabs>
          <w:tab w:val="left" w:pos="2244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Pannello per la s</w:t>
      </w:r>
      <w:r w:rsidR="00786C84">
        <w:rPr>
          <w:rFonts w:ascii="Arial"/>
          <w:b/>
          <w:sz w:val="20"/>
        </w:rPr>
        <w:t>elezione del ROI</w:t>
      </w:r>
    </w:p>
    <w:p w14:paraId="60E914B3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68CBFD14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Introduzione</w:t>
      </w:r>
    </w:p>
    <w:p w14:paraId="74B8D13D" w14:textId="77777777" w:rsidR="007C7D3B" w:rsidRDefault="007C7D3B" w:rsidP="007C7D3B">
      <w:pPr>
        <w:pStyle w:val="Corpotesto"/>
        <w:spacing w:before="8"/>
        <w:rPr>
          <w:rFonts w:ascii="Arial"/>
          <w:b/>
          <w:sz w:val="19"/>
        </w:rPr>
      </w:pPr>
    </w:p>
    <w:p w14:paraId="713FFD5B" w14:textId="1121777C" w:rsidR="007C7D3B" w:rsidRDefault="00403B39" w:rsidP="007C7D3B">
      <w:pPr>
        <w:pStyle w:val="Corpotesto"/>
        <w:ind w:left="2940" w:right="151"/>
      </w:pPr>
      <w:r>
        <w:t xml:space="preserve">Consente la selezione </w:t>
      </w:r>
      <w:r w:rsidR="00786C84">
        <w:t>di una regione particolare del globo.</w:t>
      </w:r>
    </w:p>
    <w:p w14:paraId="3EE770FD" w14:textId="77777777" w:rsidR="007C7D3B" w:rsidRDefault="007C7D3B" w:rsidP="007C7D3B">
      <w:pPr>
        <w:pStyle w:val="Corpotesto"/>
        <w:spacing w:before="6"/>
      </w:pPr>
    </w:p>
    <w:p w14:paraId="4FE66729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Input</w:t>
      </w:r>
    </w:p>
    <w:p w14:paraId="55107426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7344B0FD" w14:textId="45EAFE4E" w:rsidR="007C7D3B" w:rsidRDefault="00786C84" w:rsidP="007C7D3B">
      <w:pPr>
        <w:pStyle w:val="Corpotesto"/>
        <w:ind w:left="2940" w:right="129"/>
      </w:pPr>
      <w:r>
        <w:t>Attraverso una serie di click del mouse si definisce l’area sotto forma di: Rettangolo, Poligono amorfo, Punto singolo.</w:t>
      </w:r>
    </w:p>
    <w:p w14:paraId="2D46DC49" w14:textId="77777777" w:rsidR="007C7D3B" w:rsidRDefault="007C7D3B" w:rsidP="007C7D3B">
      <w:pPr>
        <w:pStyle w:val="Corpotesto"/>
        <w:spacing w:before="5"/>
        <w:rPr>
          <w:sz w:val="19"/>
        </w:rPr>
      </w:pPr>
    </w:p>
    <w:p w14:paraId="127DB876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Elaborazione</w:t>
      </w:r>
    </w:p>
    <w:p w14:paraId="7C1A3578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63467126" w14:textId="79A5A1A8" w:rsidR="007C7D3B" w:rsidRDefault="00DA240D" w:rsidP="007C7D3B">
      <w:pPr>
        <w:pStyle w:val="Corpotesto"/>
        <w:spacing w:before="5"/>
        <w:ind w:left="2940" w:right="218"/>
      </w:pPr>
      <w:r>
        <w:t>Ogni click corrisponde ad un punto dal quale vengono estratte le coordinate, esse vengono successivamente collegate grazie allo sviluppo di particolari tool implementati da GEE e l’area risultate viene mostrata sulla mappa.</w:t>
      </w:r>
    </w:p>
    <w:p w14:paraId="206FA203" w14:textId="77777777" w:rsidR="007C7D3B" w:rsidRDefault="007C7D3B" w:rsidP="007C7D3B">
      <w:pPr>
        <w:pStyle w:val="Corpotesto"/>
        <w:spacing w:before="5"/>
        <w:rPr>
          <w:sz w:val="19"/>
        </w:rPr>
      </w:pPr>
    </w:p>
    <w:p w14:paraId="75A71372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Output</w:t>
      </w:r>
    </w:p>
    <w:p w14:paraId="25A1EBC2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4FDE4851" w14:textId="765EEA46" w:rsidR="007C7D3B" w:rsidRDefault="00DA240D" w:rsidP="007C7D3B">
      <w:pPr>
        <w:pStyle w:val="Corpotesto"/>
        <w:ind w:left="2940" w:right="396"/>
      </w:pPr>
      <w:r>
        <w:t>Forma geometrica disegnata e mostrata sulla mappa.</w:t>
      </w:r>
    </w:p>
    <w:p w14:paraId="324E6FE6" w14:textId="062796C3" w:rsidR="005E6204" w:rsidRDefault="005E6204" w:rsidP="007C7D3B">
      <w:pPr>
        <w:pStyle w:val="Corpotesto"/>
        <w:ind w:left="2940" w:right="396"/>
      </w:pPr>
    </w:p>
    <w:p w14:paraId="37CF5FE7" w14:textId="77777777" w:rsidR="005E6204" w:rsidRDefault="005E6204" w:rsidP="007C7D3B">
      <w:pPr>
        <w:pStyle w:val="Corpotesto"/>
        <w:ind w:left="2940" w:right="396"/>
      </w:pPr>
    </w:p>
    <w:p w14:paraId="1D893946" w14:textId="77777777" w:rsidR="007C7D3B" w:rsidRDefault="007C7D3B" w:rsidP="007C7D3B">
      <w:pPr>
        <w:pStyle w:val="Corpotesto"/>
        <w:spacing w:before="6"/>
        <w:rPr>
          <w:sz w:val="19"/>
        </w:rPr>
      </w:pPr>
    </w:p>
    <w:p w14:paraId="3466F0D9" w14:textId="36316627" w:rsidR="007C7D3B" w:rsidRDefault="005E6204" w:rsidP="007C7D3B">
      <w:pPr>
        <w:pStyle w:val="Titolo1"/>
        <w:numPr>
          <w:ilvl w:val="2"/>
          <w:numId w:val="10"/>
        </w:numPr>
        <w:tabs>
          <w:tab w:val="left" w:pos="2244"/>
        </w:tabs>
      </w:pPr>
      <w:r>
        <w:t>Pulsante “About”</w:t>
      </w:r>
      <w:r w:rsidR="006B4B14">
        <w:t xml:space="preserve"> - “Close”</w:t>
      </w:r>
    </w:p>
    <w:p w14:paraId="6C327412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669BBC11" w14:textId="77777777" w:rsidR="007C7D3B" w:rsidRDefault="007C7D3B" w:rsidP="007C7D3B">
      <w:pPr>
        <w:pStyle w:val="Paragrafoelenco"/>
        <w:numPr>
          <w:ilvl w:val="3"/>
          <w:numId w:val="10"/>
        </w:numPr>
        <w:tabs>
          <w:tab w:val="left" w:pos="294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Introduzione</w:t>
      </w:r>
    </w:p>
    <w:p w14:paraId="7F8AB6CF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3E31E4C9" w14:textId="0FA774DE" w:rsidR="00D65319" w:rsidRDefault="00D65319" w:rsidP="00D65319">
      <w:pPr>
        <w:pStyle w:val="Corpotesto"/>
        <w:ind w:left="2940" w:right="151"/>
      </w:pPr>
      <w:r>
        <w:t xml:space="preserve">Consente </w:t>
      </w:r>
      <w:r w:rsidR="00D423C9">
        <w:t>la visualizzazione di un pannello informativo</w:t>
      </w:r>
      <w:r w:rsidR="006B4B14">
        <w:t xml:space="preserve"> e la successiva chiusura</w:t>
      </w:r>
      <w:r w:rsidR="00717500">
        <w:t xml:space="preserve"> di tale pannello</w:t>
      </w:r>
      <w:r w:rsidR="00D423C9">
        <w:t>.</w:t>
      </w:r>
    </w:p>
    <w:p w14:paraId="55BDBF2A" w14:textId="77777777" w:rsidR="007C7D3B" w:rsidRDefault="007C7D3B" w:rsidP="007C7D3B">
      <w:pPr>
        <w:pStyle w:val="Corpotesto"/>
        <w:spacing w:before="8"/>
        <w:rPr>
          <w:sz w:val="19"/>
        </w:rPr>
      </w:pPr>
    </w:p>
    <w:p w14:paraId="6B5BA265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Input</w:t>
      </w:r>
    </w:p>
    <w:p w14:paraId="3571EB5D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6E5F0D33" w14:textId="3E5AEB93" w:rsidR="007C7D3B" w:rsidRDefault="00FE5D16" w:rsidP="007C7D3B">
      <w:pPr>
        <w:pStyle w:val="Corpotesto"/>
        <w:ind w:left="2940"/>
      </w:pPr>
      <w:r>
        <w:t>Click sul bottone “About”</w:t>
      </w:r>
      <w:r w:rsidR="001670B4">
        <w:t xml:space="preserve"> o sul bottone “Close”</w:t>
      </w:r>
      <w:r w:rsidR="00D65319">
        <w:t>.</w:t>
      </w:r>
    </w:p>
    <w:p w14:paraId="4F8A4321" w14:textId="77777777" w:rsidR="007C7D3B" w:rsidRDefault="007C7D3B" w:rsidP="007C7D3B">
      <w:pPr>
        <w:pStyle w:val="Corpotesto"/>
        <w:spacing w:before="5"/>
        <w:rPr>
          <w:sz w:val="19"/>
        </w:rPr>
      </w:pPr>
    </w:p>
    <w:p w14:paraId="063E2E85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Elaborazione</w:t>
      </w:r>
    </w:p>
    <w:p w14:paraId="1A8B5C84" w14:textId="77777777" w:rsidR="007C7D3B" w:rsidRDefault="007C7D3B" w:rsidP="007C7D3B">
      <w:pPr>
        <w:pStyle w:val="Corpotesto"/>
        <w:spacing w:before="8"/>
        <w:rPr>
          <w:rFonts w:ascii="Arial"/>
          <w:b/>
          <w:sz w:val="19"/>
        </w:rPr>
      </w:pPr>
    </w:p>
    <w:p w14:paraId="613E7E48" w14:textId="6F3771D1" w:rsidR="00D65319" w:rsidRDefault="00717500" w:rsidP="00D65319">
      <w:pPr>
        <w:pStyle w:val="Corpotesto"/>
        <w:spacing w:before="5"/>
        <w:ind w:left="2940" w:right="218"/>
      </w:pPr>
      <w:r>
        <w:t>Il click dell’utente consente l’attivazione della funzione di apertura del pannello (“About”), analogamente quello di “Close” consente l’attivazione della funzione di chiusura del pannello informativo.</w:t>
      </w:r>
    </w:p>
    <w:p w14:paraId="4CF9C70B" w14:textId="77777777" w:rsidR="007C7D3B" w:rsidRDefault="007C7D3B" w:rsidP="007C7D3B">
      <w:pPr>
        <w:pStyle w:val="Corpotesto"/>
        <w:spacing w:before="2"/>
        <w:rPr>
          <w:sz w:val="19"/>
        </w:rPr>
      </w:pPr>
    </w:p>
    <w:p w14:paraId="2555D4CD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  <w:spacing w:before="1"/>
      </w:pPr>
      <w:r>
        <w:t>Output</w:t>
      </w:r>
    </w:p>
    <w:p w14:paraId="68D19436" w14:textId="77777777" w:rsidR="007C7D3B" w:rsidRDefault="007C7D3B" w:rsidP="007C7D3B">
      <w:pPr>
        <w:pStyle w:val="Corpotesto"/>
        <w:spacing w:before="7"/>
        <w:rPr>
          <w:rFonts w:ascii="Arial"/>
          <w:b/>
        </w:rPr>
      </w:pPr>
    </w:p>
    <w:p w14:paraId="25279D53" w14:textId="0C7A2D67" w:rsidR="004C43DB" w:rsidRDefault="00D65319" w:rsidP="004C43DB">
      <w:pPr>
        <w:pStyle w:val="Corpotesto"/>
        <w:ind w:left="2940" w:right="396"/>
      </w:pPr>
      <w:r w:rsidRPr="001639E3">
        <w:t xml:space="preserve">Visualizzazione </w:t>
      </w:r>
      <w:r w:rsidR="00867DF7">
        <w:t>di un pannello contenente le informazioni generali per l’app in utilizzo, delle istruzioni generali sul funzionamento e dei link utili (apertura di una scheda Google, link alle altre app e visualizzazione della lista FIPS per l’app NDVI).</w:t>
      </w:r>
    </w:p>
    <w:p w14:paraId="462C7513" w14:textId="77777777" w:rsidR="004C43DB" w:rsidRPr="001639E3" w:rsidRDefault="004C43DB" w:rsidP="004C43DB">
      <w:pPr>
        <w:pStyle w:val="Corpotesto"/>
        <w:ind w:right="396"/>
      </w:pPr>
    </w:p>
    <w:p w14:paraId="04590CC0" w14:textId="77777777" w:rsidR="007C7D3B" w:rsidRDefault="007C7D3B" w:rsidP="007C7D3B">
      <w:pPr>
        <w:pStyle w:val="Corpotesto"/>
        <w:spacing w:before="5"/>
        <w:rPr>
          <w:sz w:val="19"/>
        </w:rPr>
      </w:pPr>
    </w:p>
    <w:p w14:paraId="2203343B" w14:textId="759A1922" w:rsidR="00180C61" w:rsidRDefault="00CD35A0" w:rsidP="00180C61">
      <w:pPr>
        <w:pStyle w:val="Titolo1"/>
        <w:numPr>
          <w:ilvl w:val="1"/>
          <w:numId w:val="10"/>
        </w:numPr>
        <w:tabs>
          <w:tab w:val="left" w:pos="1560"/>
        </w:tabs>
        <w:ind w:left="1560" w:hanging="709"/>
      </w:pPr>
      <w:r>
        <w:t>Requisiti NDVI</w:t>
      </w:r>
    </w:p>
    <w:p w14:paraId="36630818" w14:textId="77777777" w:rsidR="00CD35A0" w:rsidRDefault="00CD35A0" w:rsidP="00180C61">
      <w:pPr>
        <w:pStyle w:val="Titolo1"/>
        <w:tabs>
          <w:tab w:val="left" w:pos="1560"/>
        </w:tabs>
      </w:pPr>
    </w:p>
    <w:p w14:paraId="674AE57C" w14:textId="4638F744" w:rsidR="007C7D3B" w:rsidRDefault="00AD77E8" w:rsidP="007C7D3B">
      <w:pPr>
        <w:pStyle w:val="Titolo1"/>
        <w:numPr>
          <w:ilvl w:val="2"/>
          <w:numId w:val="10"/>
        </w:numPr>
        <w:tabs>
          <w:tab w:val="left" w:pos="2244"/>
        </w:tabs>
      </w:pPr>
      <w:r>
        <w:t>Text-Box per l’inserimento di Data e Nazione</w:t>
      </w:r>
    </w:p>
    <w:p w14:paraId="3F52A7AE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60F78BAF" w14:textId="77777777" w:rsidR="007C7D3B" w:rsidRDefault="007C7D3B" w:rsidP="007C7D3B">
      <w:pPr>
        <w:pStyle w:val="Paragrafoelenco"/>
        <w:numPr>
          <w:ilvl w:val="3"/>
          <w:numId w:val="10"/>
        </w:numPr>
        <w:tabs>
          <w:tab w:val="left" w:pos="2940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Introduzione</w:t>
      </w:r>
    </w:p>
    <w:p w14:paraId="77090CE9" w14:textId="77777777" w:rsidR="001639E3" w:rsidRDefault="001639E3" w:rsidP="001639E3">
      <w:pPr>
        <w:pStyle w:val="Corpotesto"/>
        <w:spacing w:before="7"/>
        <w:rPr>
          <w:rFonts w:ascii="Arial"/>
          <w:b/>
          <w:sz w:val="19"/>
        </w:rPr>
      </w:pPr>
    </w:p>
    <w:p w14:paraId="460F1057" w14:textId="53BBD78B" w:rsidR="001639E3" w:rsidRDefault="001639E3" w:rsidP="001639E3">
      <w:pPr>
        <w:pStyle w:val="Corpotesto"/>
        <w:ind w:left="2940" w:right="151"/>
      </w:pPr>
      <w:r>
        <w:t xml:space="preserve">Consente </w:t>
      </w:r>
      <w:r w:rsidR="00AD77E8">
        <w:t>l’inserimento dell’intervallo temporale in esame e della nazione di appartenenza della ROI.</w:t>
      </w:r>
    </w:p>
    <w:p w14:paraId="7854AA65" w14:textId="77777777" w:rsidR="007C7D3B" w:rsidRDefault="007C7D3B" w:rsidP="007C7D3B">
      <w:pPr>
        <w:pStyle w:val="Corpotesto"/>
        <w:spacing w:before="7"/>
        <w:rPr>
          <w:sz w:val="19"/>
        </w:rPr>
      </w:pPr>
    </w:p>
    <w:p w14:paraId="6319DC6D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Input</w:t>
      </w:r>
    </w:p>
    <w:p w14:paraId="722A25A0" w14:textId="77777777" w:rsidR="007C7D3B" w:rsidRDefault="007C7D3B" w:rsidP="007C7D3B">
      <w:pPr>
        <w:pStyle w:val="Corpotesto"/>
        <w:spacing w:before="8"/>
        <w:rPr>
          <w:rFonts w:ascii="Arial"/>
          <w:b/>
          <w:sz w:val="19"/>
        </w:rPr>
      </w:pPr>
    </w:p>
    <w:p w14:paraId="59527CEF" w14:textId="6B518BF4" w:rsidR="000C61BD" w:rsidRDefault="00B5220B" w:rsidP="000C61BD">
      <w:pPr>
        <w:pStyle w:val="Corpotesto"/>
        <w:ind w:left="2940" w:right="129"/>
      </w:pPr>
      <w:r>
        <w:t>Vengono inserite la data di inizio dell’intervallo temporale e quella di fine nel formato YYYY-MM-DD, inoltre per selezionare un determinato paese ne viene inserita la sigla FIPS.</w:t>
      </w:r>
    </w:p>
    <w:p w14:paraId="4D1E0917" w14:textId="77777777" w:rsidR="007C7D3B" w:rsidRDefault="007C7D3B" w:rsidP="007C7D3B">
      <w:pPr>
        <w:pStyle w:val="Corpotesto"/>
        <w:spacing w:before="10"/>
        <w:rPr>
          <w:sz w:val="18"/>
        </w:rPr>
      </w:pPr>
    </w:p>
    <w:p w14:paraId="144FA01C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Elaborazione</w:t>
      </w:r>
    </w:p>
    <w:p w14:paraId="4DBE0319" w14:textId="77777777" w:rsidR="007C7D3B" w:rsidRDefault="007C7D3B" w:rsidP="007C7D3B">
      <w:pPr>
        <w:pStyle w:val="Corpotesto"/>
        <w:spacing w:before="8"/>
        <w:rPr>
          <w:rFonts w:ascii="Arial"/>
          <w:b/>
          <w:sz w:val="19"/>
        </w:rPr>
      </w:pPr>
    </w:p>
    <w:p w14:paraId="33092A10" w14:textId="6C8F4417" w:rsidR="000C61BD" w:rsidRDefault="00DB3977" w:rsidP="000C61BD">
      <w:pPr>
        <w:pStyle w:val="Corpotesto"/>
        <w:spacing w:before="5"/>
        <w:ind w:left="2940" w:right="218"/>
      </w:pPr>
      <w:r>
        <w:t>Attraverso la selezione dei dati categorizzati secondo un criterio DOY</w:t>
      </w:r>
      <w:r w:rsidR="00F435DA">
        <w:t xml:space="preserve"> viene creata una successione di immagini satellitari (riguardanti la vegetazione) e sovrapposta ad una maschera nera che elimina ogni territorio all’infuori dello stato scelto.</w:t>
      </w:r>
    </w:p>
    <w:p w14:paraId="79B279ED" w14:textId="77777777" w:rsidR="007C7D3B" w:rsidRDefault="007C7D3B" w:rsidP="007C7D3B">
      <w:pPr>
        <w:pStyle w:val="Corpotesto"/>
        <w:spacing w:before="10"/>
        <w:rPr>
          <w:sz w:val="19"/>
        </w:rPr>
      </w:pPr>
    </w:p>
    <w:p w14:paraId="4EFC60F3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Output</w:t>
      </w:r>
    </w:p>
    <w:p w14:paraId="43201AD3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4F824CD4" w14:textId="50D203F1" w:rsidR="00E33D1E" w:rsidRDefault="00E33D1E" w:rsidP="00E33D1E">
      <w:pPr>
        <w:pStyle w:val="Corpotesto"/>
        <w:ind w:left="2940" w:right="396"/>
      </w:pPr>
      <w:r w:rsidRPr="001639E3">
        <w:t>V</w:t>
      </w:r>
      <w:r w:rsidR="005645A6">
        <w:t>iene visualizzata sullo schermo una GIF del cambiamento della vegetazione nella ROI nel corso del periodo selezionato.</w:t>
      </w:r>
    </w:p>
    <w:p w14:paraId="61A325B9" w14:textId="4AEB134B" w:rsidR="00DD6A21" w:rsidRDefault="00DD6A21" w:rsidP="00E33D1E">
      <w:pPr>
        <w:pStyle w:val="Corpotesto"/>
        <w:ind w:left="2940" w:right="396"/>
      </w:pPr>
    </w:p>
    <w:p w14:paraId="375007C0" w14:textId="77777777" w:rsidR="00DD6A21" w:rsidRPr="001639E3" w:rsidRDefault="00DD6A21" w:rsidP="00E33D1E">
      <w:pPr>
        <w:pStyle w:val="Corpotesto"/>
        <w:ind w:left="2940" w:right="396"/>
      </w:pPr>
    </w:p>
    <w:p w14:paraId="6301C3FC" w14:textId="6E492954" w:rsidR="007C7D3B" w:rsidRDefault="007C7D3B" w:rsidP="007C7D3B">
      <w:pPr>
        <w:pStyle w:val="Corpotesto"/>
        <w:spacing w:before="5"/>
        <w:rPr>
          <w:sz w:val="19"/>
        </w:rPr>
      </w:pPr>
    </w:p>
    <w:p w14:paraId="6ED60AEA" w14:textId="64AF25E6" w:rsidR="00DD6A21" w:rsidRDefault="00DD6A21" w:rsidP="00DD6A21">
      <w:pPr>
        <w:pStyle w:val="Titolo1"/>
        <w:numPr>
          <w:ilvl w:val="2"/>
          <w:numId w:val="10"/>
        </w:numPr>
        <w:tabs>
          <w:tab w:val="left" w:pos="2244"/>
        </w:tabs>
        <w:spacing w:before="8"/>
      </w:pPr>
      <w:r>
        <w:lastRenderedPageBreak/>
        <w:t>Pannello della GIF</w:t>
      </w:r>
    </w:p>
    <w:p w14:paraId="2E4DC9AA" w14:textId="77777777" w:rsidR="00DD6A21" w:rsidRPr="00DD6A21" w:rsidRDefault="00DD6A21" w:rsidP="00DD6A21">
      <w:pPr>
        <w:pStyle w:val="Titolo1"/>
        <w:tabs>
          <w:tab w:val="left" w:pos="2244"/>
        </w:tabs>
        <w:spacing w:before="8"/>
        <w:ind w:left="2244" w:firstLine="0"/>
      </w:pPr>
    </w:p>
    <w:p w14:paraId="357F0461" w14:textId="77777777" w:rsidR="007C7D3B" w:rsidRDefault="007C7D3B" w:rsidP="007C7D3B">
      <w:pPr>
        <w:pStyle w:val="Paragrafoelenco"/>
        <w:numPr>
          <w:ilvl w:val="3"/>
          <w:numId w:val="10"/>
        </w:numPr>
        <w:tabs>
          <w:tab w:val="left" w:pos="294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Introduzione</w:t>
      </w:r>
    </w:p>
    <w:p w14:paraId="64D7DC05" w14:textId="77777777" w:rsidR="007C7D3B" w:rsidRDefault="007C7D3B" w:rsidP="007C7D3B">
      <w:pPr>
        <w:pStyle w:val="Corpotesto"/>
        <w:spacing w:before="8"/>
        <w:rPr>
          <w:rFonts w:ascii="Arial"/>
          <w:b/>
          <w:sz w:val="19"/>
        </w:rPr>
      </w:pPr>
    </w:p>
    <w:p w14:paraId="63AE5FFF" w14:textId="3A74F5FF" w:rsidR="005F13F2" w:rsidRDefault="005F13F2" w:rsidP="005F13F2">
      <w:pPr>
        <w:pStyle w:val="Corpotesto"/>
        <w:ind w:left="2940" w:right="151"/>
      </w:pPr>
      <w:r>
        <w:t xml:space="preserve">Consente la </w:t>
      </w:r>
      <w:r w:rsidR="00DD6A21">
        <w:t>visualizzazione dei dati sotto forma di GIF.</w:t>
      </w:r>
    </w:p>
    <w:p w14:paraId="27297C5D" w14:textId="77777777" w:rsidR="007C7D3B" w:rsidRDefault="007C7D3B" w:rsidP="007C7D3B">
      <w:pPr>
        <w:pStyle w:val="Corpotesto"/>
        <w:spacing w:before="5"/>
        <w:rPr>
          <w:sz w:val="19"/>
        </w:rPr>
      </w:pPr>
    </w:p>
    <w:p w14:paraId="7D94BC5F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Input</w:t>
      </w:r>
    </w:p>
    <w:p w14:paraId="4E0B7861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20FBFBEB" w14:textId="09E12426" w:rsidR="00DD6A21" w:rsidRDefault="00DD6A21" w:rsidP="005F13F2">
      <w:pPr>
        <w:pStyle w:val="Corpotesto"/>
        <w:ind w:left="2940"/>
      </w:pPr>
      <w:r>
        <w:t>Data e stato precedentemente inseriti nel Text-Box (vedi punto 3.3.1).</w:t>
      </w:r>
    </w:p>
    <w:p w14:paraId="1DE93B96" w14:textId="5F502622" w:rsidR="005F13F2" w:rsidRDefault="00DD6A21" w:rsidP="005F13F2">
      <w:pPr>
        <w:pStyle w:val="Corpotesto"/>
        <w:ind w:left="2940"/>
      </w:pPr>
      <w:r>
        <w:t xml:space="preserve">ROI precedentemente disegnato (vedi punto 3.2.1). </w:t>
      </w:r>
    </w:p>
    <w:p w14:paraId="4C67B343" w14:textId="77777777" w:rsidR="007C7D3B" w:rsidRDefault="007C7D3B" w:rsidP="007C7D3B">
      <w:pPr>
        <w:pStyle w:val="Corpotesto"/>
        <w:spacing w:before="6"/>
        <w:rPr>
          <w:sz w:val="19"/>
        </w:rPr>
      </w:pPr>
    </w:p>
    <w:p w14:paraId="4154FCDD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Elaborazione</w:t>
      </w:r>
    </w:p>
    <w:p w14:paraId="747576DC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0CAACE87" w14:textId="61FD301C" w:rsidR="005F13F2" w:rsidRDefault="0090018F" w:rsidP="005F13F2">
      <w:pPr>
        <w:pStyle w:val="Corpotesto"/>
        <w:spacing w:before="5"/>
        <w:ind w:left="2940" w:right="218"/>
      </w:pPr>
      <w:r>
        <w:t>I dati memorizzati per ogni pixel, filtrati per DOY e per stato con sigla FIPS vengono moltiplicati per 10^4 per essere agevolmente visualizzati sotto forma di GIF.</w:t>
      </w:r>
    </w:p>
    <w:p w14:paraId="697F8E66" w14:textId="77777777" w:rsidR="007C7D3B" w:rsidRDefault="007C7D3B" w:rsidP="007C7D3B">
      <w:pPr>
        <w:pStyle w:val="Corpotesto"/>
        <w:spacing w:before="6"/>
      </w:pPr>
    </w:p>
    <w:p w14:paraId="5D86D464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Output</w:t>
      </w:r>
    </w:p>
    <w:p w14:paraId="188EEB67" w14:textId="77777777" w:rsidR="007C7D3B" w:rsidRDefault="007C7D3B" w:rsidP="007C7D3B">
      <w:pPr>
        <w:pStyle w:val="Corpotesto"/>
        <w:spacing w:before="8"/>
        <w:rPr>
          <w:rFonts w:ascii="Arial"/>
          <w:b/>
          <w:sz w:val="19"/>
        </w:rPr>
      </w:pPr>
    </w:p>
    <w:p w14:paraId="11074D8B" w14:textId="03045290" w:rsidR="00C37B30" w:rsidRDefault="00E8489C" w:rsidP="000F2F18">
      <w:pPr>
        <w:pStyle w:val="Corpotesto"/>
        <w:ind w:left="2940" w:right="396"/>
      </w:pPr>
      <w:r w:rsidRPr="001639E3">
        <w:t xml:space="preserve">Visualizzazione </w:t>
      </w:r>
      <w:r w:rsidR="001A0126">
        <w:t>della GIF sul cambiamento della vegetazione nella ROI.</w:t>
      </w:r>
    </w:p>
    <w:p w14:paraId="24FECDA4" w14:textId="77777777" w:rsidR="00C37B30" w:rsidRPr="001639E3" w:rsidRDefault="00C37B30" w:rsidP="00E8489C">
      <w:pPr>
        <w:pStyle w:val="Corpotesto"/>
        <w:ind w:left="2940" w:right="396"/>
      </w:pPr>
    </w:p>
    <w:p w14:paraId="4567BA7D" w14:textId="77777777" w:rsidR="007C7D3B" w:rsidRDefault="007C7D3B" w:rsidP="007C7D3B">
      <w:pPr>
        <w:pStyle w:val="Corpotesto"/>
        <w:spacing w:before="6"/>
      </w:pPr>
    </w:p>
    <w:p w14:paraId="376A2514" w14:textId="40009284" w:rsidR="007C7D3B" w:rsidRPr="00F4637A" w:rsidRDefault="00E23007" w:rsidP="007C7D3B">
      <w:pPr>
        <w:pStyle w:val="Titolo1"/>
        <w:numPr>
          <w:ilvl w:val="2"/>
          <w:numId w:val="10"/>
        </w:numPr>
        <w:tabs>
          <w:tab w:val="left" w:pos="2244"/>
        </w:tabs>
        <w:rPr>
          <w:spacing w:val="-2"/>
        </w:rPr>
      </w:pPr>
      <w:r>
        <w:rPr>
          <w:spacing w:val="-2"/>
        </w:rPr>
        <w:t>Pannello del Grafico</w:t>
      </w:r>
    </w:p>
    <w:p w14:paraId="7E1D37AB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41ED9F4B" w14:textId="77777777" w:rsidR="007C7D3B" w:rsidRDefault="007C7D3B" w:rsidP="007C7D3B">
      <w:pPr>
        <w:pStyle w:val="Paragrafoelenco"/>
        <w:numPr>
          <w:ilvl w:val="3"/>
          <w:numId w:val="10"/>
        </w:numPr>
        <w:tabs>
          <w:tab w:val="left" w:pos="294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Introduzione</w:t>
      </w:r>
    </w:p>
    <w:p w14:paraId="5404E9F8" w14:textId="77777777" w:rsidR="007C7D3B" w:rsidRDefault="007C7D3B" w:rsidP="007C7D3B">
      <w:pPr>
        <w:pStyle w:val="Corpotesto"/>
        <w:spacing w:before="8"/>
        <w:rPr>
          <w:rFonts w:ascii="Arial"/>
          <w:b/>
          <w:sz w:val="19"/>
        </w:rPr>
      </w:pPr>
    </w:p>
    <w:p w14:paraId="2275F263" w14:textId="187C364B" w:rsidR="00E23007" w:rsidRDefault="00E23007" w:rsidP="00E23007">
      <w:pPr>
        <w:pStyle w:val="Corpotesto"/>
        <w:ind w:left="2940" w:right="151"/>
      </w:pPr>
      <w:r>
        <w:t>Consente la visualizzazione dei dati sotto forma di grafico a linee.</w:t>
      </w:r>
    </w:p>
    <w:p w14:paraId="595FB6F7" w14:textId="77777777" w:rsidR="007C7D3B" w:rsidRDefault="007C7D3B" w:rsidP="007C7D3B">
      <w:pPr>
        <w:pStyle w:val="Corpotesto"/>
        <w:spacing w:before="8"/>
      </w:pPr>
    </w:p>
    <w:p w14:paraId="47FB1904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Input</w:t>
      </w:r>
    </w:p>
    <w:p w14:paraId="06FB8EE4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7BA56B89" w14:textId="64849D19" w:rsidR="007C7D3B" w:rsidRDefault="00E23007" w:rsidP="007C7D3B">
      <w:pPr>
        <w:pStyle w:val="Corpotesto"/>
        <w:ind w:left="2940"/>
      </w:pPr>
      <w:r>
        <w:t>ROI (vedi punto 3.2.1)</w:t>
      </w:r>
    </w:p>
    <w:p w14:paraId="141B5524" w14:textId="77777777" w:rsidR="007C7D3B" w:rsidRDefault="007C7D3B" w:rsidP="007C7D3B">
      <w:pPr>
        <w:pStyle w:val="Corpotesto"/>
        <w:spacing w:before="8"/>
        <w:rPr>
          <w:sz w:val="19"/>
        </w:rPr>
      </w:pPr>
    </w:p>
    <w:p w14:paraId="779E0EFB" w14:textId="77777777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</w:pPr>
      <w:r>
        <w:t>Elaborazione</w:t>
      </w:r>
    </w:p>
    <w:p w14:paraId="05B1A946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0BB7A019" w14:textId="3188019F" w:rsidR="007C7D3B" w:rsidRDefault="002842BC" w:rsidP="007C7D3B">
      <w:pPr>
        <w:pStyle w:val="Corpotesto"/>
        <w:ind w:left="2940"/>
      </w:pPr>
      <w:r>
        <w:t xml:space="preserve">Viene </w:t>
      </w:r>
      <w:r w:rsidR="00377751">
        <w:t>visualizzato il grafico a linee processando i dati per ogni pixel già elaborati per la GIF (vedi punto 3.3.2).</w:t>
      </w:r>
    </w:p>
    <w:p w14:paraId="1E85A55E" w14:textId="77777777" w:rsidR="007C7D3B" w:rsidRDefault="007C7D3B" w:rsidP="007C7D3B">
      <w:pPr>
        <w:pStyle w:val="Corpotesto"/>
        <w:spacing w:before="1"/>
        <w:rPr>
          <w:sz w:val="19"/>
        </w:rPr>
      </w:pPr>
    </w:p>
    <w:p w14:paraId="0825C92A" w14:textId="0EB280C4" w:rsidR="007C7D3B" w:rsidRDefault="007C7D3B" w:rsidP="007C7D3B">
      <w:pPr>
        <w:pStyle w:val="Titolo1"/>
        <w:numPr>
          <w:ilvl w:val="3"/>
          <w:numId w:val="10"/>
        </w:numPr>
        <w:tabs>
          <w:tab w:val="left" w:pos="2940"/>
        </w:tabs>
        <w:spacing w:before="1"/>
      </w:pPr>
      <w:r>
        <w:t>Output</w:t>
      </w:r>
    </w:p>
    <w:p w14:paraId="2CA304B6" w14:textId="77777777" w:rsidR="007C7D3B" w:rsidRDefault="007C7D3B" w:rsidP="007C7D3B">
      <w:pPr>
        <w:pStyle w:val="Corpotesto"/>
        <w:spacing w:before="7"/>
        <w:rPr>
          <w:rFonts w:ascii="Arial"/>
          <w:b/>
        </w:rPr>
      </w:pPr>
    </w:p>
    <w:p w14:paraId="55777649" w14:textId="3D941D6E" w:rsidR="00180C61" w:rsidRDefault="002842BC" w:rsidP="00180C61">
      <w:pPr>
        <w:pStyle w:val="Corpotesto"/>
        <w:ind w:left="2940"/>
      </w:pPr>
      <w:r>
        <w:t>Grafico visualizzato a schermo intero e download del file nel formato desiderato</w:t>
      </w:r>
      <w:r w:rsidR="00C158A5">
        <w:t xml:space="preserve"> (PNG, SVG, CSV)</w:t>
      </w:r>
      <w:r>
        <w:t>.</w:t>
      </w:r>
    </w:p>
    <w:p w14:paraId="3D525CD7" w14:textId="1BC07F5F" w:rsidR="00851ADA" w:rsidRDefault="00851ADA" w:rsidP="002E6451">
      <w:pPr>
        <w:pStyle w:val="Corpotesto"/>
      </w:pPr>
    </w:p>
    <w:p w14:paraId="3989D7A9" w14:textId="52D43ABE" w:rsidR="008F7D29" w:rsidRPr="00B7277D" w:rsidRDefault="008F7D29" w:rsidP="008F7D29">
      <w:pPr>
        <w:pStyle w:val="Titolo1"/>
        <w:numPr>
          <w:ilvl w:val="1"/>
          <w:numId w:val="10"/>
        </w:numPr>
        <w:tabs>
          <w:tab w:val="left" w:pos="1524"/>
        </w:tabs>
        <w:spacing w:before="7"/>
        <w:ind w:left="1524" w:hanging="708"/>
        <w:rPr>
          <w:spacing w:val="-2"/>
        </w:rPr>
      </w:pPr>
      <w:r w:rsidRPr="00B7277D">
        <w:rPr>
          <w:spacing w:val="-2"/>
        </w:rPr>
        <w:t>Requisiti NDWI</w:t>
      </w:r>
    </w:p>
    <w:p w14:paraId="32DE7A4B" w14:textId="77777777" w:rsidR="008F7D29" w:rsidRPr="008F7D29" w:rsidRDefault="008F7D29" w:rsidP="008F7D29">
      <w:pPr>
        <w:pStyle w:val="Titolo1"/>
        <w:tabs>
          <w:tab w:val="left" w:pos="1524"/>
        </w:tabs>
        <w:spacing w:before="7"/>
        <w:ind w:left="2244" w:firstLine="0"/>
        <w:rPr>
          <w:sz w:val="19"/>
        </w:rPr>
      </w:pPr>
    </w:p>
    <w:p w14:paraId="70D457E3" w14:textId="6C95F034" w:rsidR="008F7D29" w:rsidRPr="00F4637A" w:rsidRDefault="008F7D29" w:rsidP="00F4637A">
      <w:pPr>
        <w:pStyle w:val="Titolo1"/>
        <w:numPr>
          <w:ilvl w:val="2"/>
          <w:numId w:val="10"/>
        </w:numPr>
        <w:tabs>
          <w:tab w:val="left" w:pos="2244"/>
        </w:tabs>
        <w:rPr>
          <w:spacing w:val="-2"/>
        </w:rPr>
      </w:pPr>
      <w:r w:rsidRPr="008F7D29">
        <w:rPr>
          <w:spacing w:val="-2"/>
        </w:rPr>
        <w:t>Visualizzazione</w:t>
      </w:r>
      <w:r w:rsidRPr="00F4637A">
        <w:rPr>
          <w:spacing w:val="-2"/>
        </w:rPr>
        <w:t xml:space="preserve"> sulla Mappa</w:t>
      </w:r>
    </w:p>
    <w:p w14:paraId="4F2CEFEE" w14:textId="77777777" w:rsidR="008F7D29" w:rsidRDefault="008F7D29" w:rsidP="008F7D29">
      <w:pPr>
        <w:pStyle w:val="Titolo1"/>
        <w:tabs>
          <w:tab w:val="left" w:pos="1524"/>
        </w:tabs>
        <w:spacing w:before="7"/>
        <w:ind w:left="2244" w:firstLine="0"/>
        <w:rPr>
          <w:sz w:val="19"/>
        </w:rPr>
      </w:pPr>
    </w:p>
    <w:p w14:paraId="72F8860D" w14:textId="56C47CF3" w:rsidR="008F7D29" w:rsidRDefault="008F7D29" w:rsidP="008F7D29">
      <w:pPr>
        <w:pStyle w:val="Titolo1"/>
        <w:numPr>
          <w:ilvl w:val="3"/>
          <w:numId w:val="10"/>
        </w:numPr>
        <w:tabs>
          <w:tab w:val="left" w:pos="2940"/>
        </w:tabs>
        <w:spacing w:before="1"/>
        <w:rPr>
          <w:sz w:val="19"/>
        </w:rPr>
      </w:pPr>
      <w:r w:rsidRPr="008F7D29">
        <w:t>Introduzione</w:t>
      </w:r>
      <w:r>
        <w:rPr>
          <w:sz w:val="19"/>
        </w:rPr>
        <w:t xml:space="preserve"> </w:t>
      </w:r>
      <w:r w:rsidR="00537B91">
        <w:rPr>
          <w:sz w:val="19"/>
        </w:rPr>
        <w:br/>
      </w:r>
    </w:p>
    <w:p w14:paraId="16786FA2" w14:textId="00FAF2C8" w:rsidR="008F7D29" w:rsidRPr="008F7D29" w:rsidRDefault="008F7D29" w:rsidP="008F7D29">
      <w:pPr>
        <w:pStyle w:val="Titolo1"/>
        <w:tabs>
          <w:tab w:val="left" w:pos="2940"/>
        </w:tabs>
        <w:spacing w:before="1"/>
        <w:ind w:firstLine="0"/>
        <w:rPr>
          <w:rFonts w:ascii="Arial MT" w:eastAsia="Arial MT" w:hAnsi="Arial MT" w:cs="Arial MT"/>
          <w:b w:val="0"/>
          <w:bCs w:val="0"/>
        </w:rPr>
      </w:pPr>
      <w:r w:rsidRPr="008F7D29">
        <w:rPr>
          <w:rFonts w:ascii="Arial MT" w:eastAsia="Arial MT" w:hAnsi="Arial MT" w:cs="Arial MT"/>
          <w:b w:val="0"/>
          <w:bCs w:val="0"/>
        </w:rPr>
        <w:t>Consente la visualizzazione sulla mappa della variazione delle acque utilizzando un colore differente per ogni tipo di queste.</w:t>
      </w:r>
      <w:r w:rsidR="00537B91">
        <w:rPr>
          <w:rFonts w:ascii="Arial MT" w:eastAsia="Arial MT" w:hAnsi="Arial MT" w:cs="Arial MT"/>
          <w:b w:val="0"/>
          <w:bCs w:val="0"/>
        </w:rPr>
        <w:br/>
      </w:r>
    </w:p>
    <w:p w14:paraId="0D9BA92B" w14:textId="02502483" w:rsidR="008F7D29" w:rsidRDefault="008F7D29" w:rsidP="008F7D29">
      <w:pPr>
        <w:pStyle w:val="Titolo1"/>
        <w:numPr>
          <w:ilvl w:val="3"/>
          <w:numId w:val="10"/>
        </w:numPr>
        <w:tabs>
          <w:tab w:val="left" w:pos="2940"/>
        </w:tabs>
        <w:spacing w:before="1"/>
        <w:rPr>
          <w:sz w:val="19"/>
        </w:rPr>
      </w:pPr>
      <w:r w:rsidRPr="008F7D29">
        <w:t>Input</w:t>
      </w:r>
      <w:r w:rsidR="00537B91">
        <w:br/>
      </w:r>
      <w:r>
        <w:br/>
      </w:r>
      <w:r w:rsidRPr="00537B91">
        <w:rPr>
          <w:rFonts w:ascii="Arial MT" w:eastAsia="Arial MT" w:hAnsi="Arial MT" w:cs="Arial MT"/>
          <w:b w:val="0"/>
          <w:bCs w:val="0"/>
        </w:rPr>
        <w:t>Nessuno</w:t>
      </w:r>
      <w:r w:rsidR="00537B91">
        <w:rPr>
          <w:rFonts w:ascii="Arial MT" w:eastAsia="Arial MT" w:hAnsi="Arial MT" w:cs="Arial MT"/>
          <w:b w:val="0"/>
          <w:bCs w:val="0"/>
        </w:rPr>
        <w:br/>
      </w:r>
    </w:p>
    <w:p w14:paraId="59BD5036" w14:textId="08C00ED0" w:rsidR="008F7D29" w:rsidRDefault="008F7D29" w:rsidP="008F7D29">
      <w:pPr>
        <w:pStyle w:val="Titolo1"/>
        <w:numPr>
          <w:ilvl w:val="3"/>
          <w:numId w:val="10"/>
        </w:numPr>
        <w:tabs>
          <w:tab w:val="left" w:pos="2940"/>
        </w:tabs>
        <w:spacing w:before="1"/>
        <w:rPr>
          <w:sz w:val="19"/>
        </w:rPr>
      </w:pPr>
      <w:r w:rsidRPr="008F7D29">
        <w:lastRenderedPageBreak/>
        <w:t>Elaborazione</w:t>
      </w:r>
      <w:r w:rsidR="00537B91">
        <w:br/>
      </w:r>
      <w:r w:rsidR="00537B91">
        <w:br/>
      </w:r>
      <w:r w:rsidR="00537B91" w:rsidRPr="00537B91">
        <w:rPr>
          <w:rFonts w:ascii="Arial MT" w:eastAsia="Arial MT" w:hAnsi="Arial MT" w:cs="Arial MT"/>
          <w:b w:val="0"/>
          <w:bCs w:val="0"/>
        </w:rPr>
        <w:t>Il dataset selezionato viene diviso in intervalli e ad ognuno di essi viene attribuito un colore andando a mascherare tutto ciò che non è acqua</w:t>
      </w:r>
      <w:r w:rsidR="00537B91">
        <w:br/>
      </w:r>
    </w:p>
    <w:p w14:paraId="76176D0F" w14:textId="584C13B0" w:rsidR="008F7D29" w:rsidRPr="008F7D29" w:rsidRDefault="008F7D29" w:rsidP="008F7D29">
      <w:pPr>
        <w:pStyle w:val="Titolo1"/>
        <w:numPr>
          <w:ilvl w:val="3"/>
          <w:numId w:val="10"/>
        </w:numPr>
        <w:tabs>
          <w:tab w:val="left" w:pos="2940"/>
        </w:tabs>
        <w:spacing w:before="1"/>
        <w:rPr>
          <w:sz w:val="19"/>
        </w:rPr>
      </w:pPr>
      <w:r w:rsidRPr="008F7D29">
        <w:t>Output</w:t>
      </w:r>
      <w:r w:rsidR="00537B91">
        <w:br/>
      </w:r>
      <w:r w:rsidR="00537B91">
        <w:br/>
      </w:r>
      <w:r w:rsidR="00537B91" w:rsidRPr="00537B91">
        <w:rPr>
          <w:rFonts w:ascii="Arial MT" w:eastAsia="Arial MT" w:hAnsi="Arial MT" w:cs="Arial MT"/>
          <w:b w:val="0"/>
          <w:bCs w:val="0"/>
        </w:rPr>
        <w:t>La mappa delle acque superficiali viene mostrata e sovrapposta a quella di default.</w:t>
      </w:r>
      <w:r w:rsidR="00537B91">
        <w:rPr>
          <w:rFonts w:ascii="Arial MT" w:eastAsia="Arial MT" w:hAnsi="Arial MT" w:cs="Arial MT"/>
          <w:b w:val="0"/>
          <w:bCs w:val="0"/>
        </w:rPr>
        <w:br/>
      </w:r>
    </w:p>
    <w:p w14:paraId="24A8FCF2" w14:textId="3C765C63" w:rsidR="00263F70" w:rsidRDefault="00263F70" w:rsidP="00F4637A">
      <w:pPr>
        <w:pStyle w:val="Titolo1"/>
        <w:numPr>
          <w:ilvl w:val="2"/>
          <w:numId w:val="10"/>
        </w:numPr>
        <w:tabs>
          <w:tab w:val="left" w:pos="2244"/>
        </w:tabs>
        <w:rPr>
          <w:sz w:val="19"/>
        </w:rPr>
      </w:pPr>
      <w:r w:rsidRPr="00F4637A">
        <w:rPr>
          <w:spacing w:val="-2"/>
        </w:rPr>
        <w:t>Istogramma</w:t>
      </w:r>
      <w:r>
        <w:rPr>
          <w:sz w:val="19"/>
        </w:rPr>
        <w:br/>
      </w:r>
    </w:p>
    <w:p w14:paraId="1FE8AE60" w14:textId="40C254D5" w:rsidR="00263F70" w:rsidRDefault="00263F70" w:rsidP="00263F70">
      <w:pPr>
        <w:pStyle w:val="Titolo1"/>
        <w:numPr>
          <w:ilvl w:val="3"/>
          <w:numId w:val="10"/>
        </w:numPr>
        <w:tabs>
          <w:tab w:val="left" w:pos="1524"/>
        </w:tabs>
        <w:spacing w:before="7"/>
        <w:rPr>
          <w:sz w:val="19"/>
        </w:rPr>
      </w:pPr>
      <w:r w:rsidRPr="00B7277D">
        <w:t>Introduzione</w:t>
      </w:r>
      <w:r>
        <w:rPr>
          <w:sz w:val="19"/>
        </w:rPr>
        <w:br/>
      </w:r>
      <w:r>
        <w:rPr>
          <w:sz w:val="19"/>
        </w:rPr>
        <w:br/>
      </w:r>
      <w:r w:rsidRPr="00263F70">
        <w:rPr>
          <w:rFonts w:ascii="Arial MT" w:eastAsia="Arial MT" w:hAnsi="Arial MT" w:cs="Arial MT"/>
          <w:b w:val="0"/>
          <w:bCs w:val="0"/>
        </w:rPr>
        <w:t>In un pannello viene mostrato il quantitativo di acqua “persa” o “acquisita” da una ROI</w:t>
      </w:r>
      <w:r w:rsidR="006469EC">
        <w:rPr>
          <w:rFonts w:ascii="Arial MT" w:eastAsia="Arial MT" w:hAnsi="Arial MT" w:cs="Arial MT"/>
          <w:b w:val="0"/>
          <w:bCs w:val="0"/>
        </w:rPr>
        <w:t xml:space="preserve"> (vedi punto 3.2.1).</w:t>
      </w:r>
      <w:r>
        <w:rPr>
          <w:sz w:val="19"/>
        </w:rPr>
        <w:br/>
      </w:r>
    </w:p>
    <w:p w14:paraId="601C5E21" w14:textId="0EAFBA6F" w:rsidR="00263F70" w:rsidRDefault="00263F70" w:rsidP="00263F70">
      <w:pPr>
        <w:pStyle w:val="Titolo1"/>
        <w:numPr>
          <w:ilvl w:val="3"/>
          <w:numId w:val="10"/>
        </w:numPr>
        <w:tabs>
          <w:tab w:val="left" w:pos="1524"/>
        </w:tabs>
        <w:spacing w:before="7"/>
        <w:rPr>
          <w:sz w:val="19"/>
        </w:rPr>
      </w:pPr>
      <w:r w:rsidRPr="00D47C1A">
        <w:t>Input</w:t>
      </w:r>
      <w:r w:rsidR="006469EC">
        <w:rPr>
          <w:sz w:val="19"/>
        </w:rPr>
        <w:br/>
      </w:r>
      <w:r w:rsidR="006469EC">
        <w:rPr>
          <w:sz w:val="19"/>
        </w:rPr>
        <w:br/>
      </w:r>
      <w:r w:rsidR="006469EC" w:rsidRPr="006469EC">
        <w:rPr>
          <w:rFonts w:ascii="Arial MT" w:eastAsia="Arial MT" w:hAnsi="Arial MT" w:cs="Arial MT"/>
          <w:b w:val="0"/>
          <w:bCs w:val="0"/>
        </w:rPr>
        <w:t>Per l’utente il dato di input è unico: la ROI</w:t>
      </w:r>
      <w:r w:rsidR="006469EC">
        <w:rPr>
          <w:sz w:val="19"/>
        </w:rPr>
        <w:t xml:space="preserve"> </w:t>
      </w:r>
      <w:r w:rsidR="006469EC">
        <w:rPr>
          <w:rFonts w:ascii="Arial MT" w:eastAsia="Arial MT" w:hAnsi="Arial MT" w:cs="Arial MT"/>
          <w:b w:val="0"/>
          <w:bCs w:val="0"/>
        </w:rPr>
        <w:t>(vedi punto 3.2.1).</w:t>
      </w:r>
      <w:r w:rsidR="006469EC">
        <w:rPr>
          <w:sz w:val="19"/>
        </w:rPr>
        <w:br/>
      </w:r>
    </w:p>
    <w:p w14:paraId="3EC169F7" w14:textId="2CABCD9B" w:rsidR="00263F70" w:rsidRDefault="00263F70" w:rsidP="00263F70">
      <w:pPr>
        <w:pStyle w:val="Titolo1"/>
        <w:numPr>
          <w:ilvl w:val="3"/>
          <w:numId w:val="10"/>
        </w:numPr>
        <w:tabs>
          <w:tab w:val="left" w:pos="1524"/>
        </w:tabs>
        <w:spacing w:before="7"/>
        <w:rPr>
          <w:sz w:val="19"/>
        </w:rPr>
      </w:pPr>
      <w:r w:rsidRPr="00D47C1A">
        <w:t>Elaborazione</w:t>
      </w:r>
      <w:r w:rsidR="006469EC">
        <w:rPr>
          <w:sz w:val="19"/>
        </w:rPr>
        <w:br/>
      </w:r>
      <w:r w:rsidR="006469EC">
        <w:rPr>
          <w:sz w:val="19"/>
        </w:rPr>
        <w:br/>
      </w:r>
      <w:r w:rsidR="006469EC" w:rsidRPr="006469EC">
        <w:rPr>
          <w:rFonts w:ascii="Arial MT" w:eastAsia="Arial MT" w:hAnsi="Arial MT" w:cs="Arial MT"/>
          <w:b w:val="0"/>
          <w:bCs w:val="0"/>
        </w:rPr>
        <w:t>I valori attuali dell’ultima immagine del dataset della mappa filtrata per ROI vengono confronti con la prima immagine e divisi in positivi e negativi per essere visualizzati agevolmente nell’istogramma.</w:t>
      </w:r>
      <w:r w:rsidR="006469EC" w:rsidRPr="006469EC">
        <w:rPr>
          <w:rFonts w:ascii="Arial MT" w:eastAsia="Arial MT" w:hAnsi="Arial MT" w:cs="Arial MT"/>
          <w:b w:val="0"/>
          <w:bCs w:val="0"/>
        </w:rPr>
        <w:br/>
      </w:r>
    </w:p>
    <w:p w14:paraId="10582751" w14:textId="278CA552" w:rsidR="00263F70" w:rsidRPr="00263F70" w:rsidRDefault="00263F70" w:rsidP="00263F70">
      <w:pPr>
        <w:pStyle w:val="Titolo1"/>
        <w:numPr>
          <w:ilvl w:val="3"/>
          <w:numId w:val="10"/>
        </w:numPr>
        <w:tabs>
          <w:tab w:val="left" w:pos="1524"/>
        </w:tabs>
        <w:spacing w:before="7"/>
        <w:rPr>
          <w:sz w:val="19"/>
        </w:rPr>
      </w:pPr>
      <w:r>
        <w:rPr>
          <w:sz w:val="19"/>
        </w:rPr>
        <w:t>Output</w:t>
      </w:r>
      <w:r w:rsidR="003F0130">
        <w:rPr>
          <w:sz w:val="19"/>
        </w:rPr>
        <w:br/>
      </w:r>
      <w:r w:rsidR="003F0130">
        <w:rPr>
          <w:sz w:val="19"/>
        </w:rPr>
        <w:br/>
      </w:r>
      <w:r w:rsidR="003F0130" w:rsidRPr="003F0130">
        <w:rPr>
          <w:rFonts w:ascii="Arial MT" w:eastAsia="Arial MT" w:hAnsi="Arial MT" w:cs="Arial MT"/>
          <w:b w:val="0"/>
          <w:bCs w:val="0"/>
        </w:rPr>
        <w:t>Viene visualizzato l’istogramma aderente ai dati filtrati.</w:t>
      </w:r>
      <w:r w:rsidR="003F0130">
        <w:rPr>
          <w:sz w:val="19"/>
        </w:rPr>
        <w:br/>
      </w:r>
    </w:p>
    <w:p w14:paraId="174DC4E4" w14:textId="67E5DFBB" w:rsidR="00F4637A" w:rsidRPr="00F4637A" w:rsidRDefault="008E51E5" w:rsidP="00F4637A">
      <w:pPr>
        <w:pStyle w:val="Titolo1"/>
        <w:numPr>
          <w:ilvl w:val="2"/>
          <w:numId w:val="10"/>
        </w:numPr>
        <w:tabs>
          <w:tab w:val="left" w:pos="2244"/>
        </w:tabs>
        <w:rPr>
          <w:spacing w:val="-2"/>
        </w:rPr>
      </w:pPr>
      <w:r w:rsidRPr="00F4637A">
        <w:rPr>
          <w:spacing w:val="-2"/>
        </w:rPr>
        <w:t>Grafico a tor</w:t>
      </w:r>
      <w:r w:rsidR="00F4637A" w:rsidRPr="00F4637A">
        <w:rPr>
          <w:spacing w:val="-2"/>
        </w:rPr>
        <w:t>ta</w:t>
      </w:r>
      <w:r w:rsidR="006D058C">
        <w:rPr>
          <w:spacing w:val="-2"/>
        </w:rPr>
        <w:br/>
      </w:r>
    </w:p>
    <w:p w14:paraId="3C789830" w14:textId="354E908F" w:rsidR="00F4637A" w:rsidRDefault="00F4637A" w:rsidP="00F4637A">
      <w:pPr>
        <w:pStyle w:val="Titolo1"/>
        <w:numPr>
          <w:ilvl w:val="3"/>
          <w:numId w:val="10"/>
        </w:numPr>
        <w:tabs>
          <w:tab w:val="left" w:pos="1524"/>
        </w:tabs>
        <w:spacing w:before="7"/>
        <w:rPr>
          <w:sz w:val="19"/>
        </w:rPr>
      </w:pPr>
      <w:r w:rsidRPr="006D058C">
        <w:t>Introduzione</w:t>
      </w:r>
      <w:r w:rsidR="006D058C">
        <w:br/>
      </w:r>
      <w:r w:rsidR="006D058C">
        <w:br/>
      </w:r>
      <w:r w:rsidR="006D058C" w:rsidRPr="00263F70">
        <w:rPr>
          <w:rFonts w:ascii="Arial MT" w:eastAsia="Arial MT" w:hAnsi="Arial MT" w:cs="Arial MT"/>
          <w:b w:val="0"/>
          <w:bCs w:val="0"/>
        </w:rPr>
        <w:t xml:space="preserve">In un pannello </w:t>
      </w:r>
      <w:r w:rsidR="006D058C">
        <w:rPr>
          <w:rFonts w:ascii="Arial MT" w:eastAsia="Arial MT" w:hAnsi="Arial MT" w:cs="Arial MT"/>
          <w:b w:val="0"/>
          <w:bCs w:val="0"/>
        </w:rPr>
        <w:t>vengono mostrati i quantitativi di acqua per ogni tipologia, filtrati in base alla ROI (vedi punto 3.2.1).</w:t>
      </w:r>
      <w:r w:rsidR="006D058C">
        <w:br/>
      </w:r>
    </w:p>
    <w:p w14:paraId="411CE1F7" w14:textId="5266D27A" w:rsidR="00F4637A" w:rsidRDefault="00F4637A" w:rsidP="00F4637A">
      <w:pPr>
        <w:pStyle w:val="Titolo1"/>
        <w:numPr>
          <w:ilvl w:val="3"/>
          <w:numId w:val="10"/>
        </w:numPr>
        <w:tabs>
          <w:tab w:val="left" w:pos="1524"/>
        </w:tabs>
        <w:spacing w:before="7"/>
        <w:rPr>
          <w:sz w:val="19"/>
        </w:rPr>
      </w:pPr>
      <w:r w:rsidRPr="006D058C">
        <w:t>Input</w:t>
      </w:r>
      <w:r w:rsidR="006D058C">
        <w:br/>
      </w:r>
      <w:r w:rsidR="006D058C">
        <w:br/>
      </w:r>
      <w:r w:rsidR="006D058C" w:rsidRPr="006469EC">
        <w:rPr>
          <w:rFonts w:ascii="Arial MT" w:eastAsia="Arial MT" w:hAnsi="Arial MT" w:cs="Arial MT"/>
          <w:b w:val="0"/>
          <w:bCs w:val="0"/>
        </w:rPr>
        <w:t>Per l’utente il dato di input è unico: la ROI</w:t>
      </w:r>
      <w:r w:rsidR="006D058C">
        <w:rPr>
          <w:sz w:val="19"/>
        </w:rPr>
        <w:t xml:space="preserve"> </w:t>
      </w:r>
      <w:r w:rsidR="006D058C">
        <w:rPr>
          <w:rFonts w:ascii="Arial MT" w:eastAsia="Arial MT" w:hAnsi="Arial MT" w:cs="Arial MT"/>
          <w:b w:val="0"/>
          <w:bCs w:val="0"/>
        </w:rPr>
        <w:t>(vedi punto 3.2.1).</w:t>
      </w:r>
      <w:r w:rsidR="006D058C">
        <w:br/>
      </w:r>
    </w:p>
    <w:p w14:paraId="29695863" w14:textId="4BFDB204" w:rsidR="00F4637A" w:rsidRDefault="00F4637A" w:rsidP="00F4637A">
      <w:pPr>
        <w:pStyle w:val="Titolo1"/>
        <w:numPr>
          <w:ilvl w:val="3"/>
          <w:numId w:val="10"/>
        </w:numPr>
        <w:tabs>
          <w:tab w:val="left" w:pos="1524"/>
        </w:tabs>
        <w:spacing w:before="7"/>
        <w:rPr>
          <w:sz w:val="19"/>
        </w:rPr>
      </w:pPr>
      <w:r w:rsidRPr="006D058C">
        <w:t>Elaborazione</w:t>
      </w:r>
      <w:r w:rsidR="00CF4865">
        <w:br/>
      </w:r>
      <w:r w:rsidR="00CF4865">
        <w:br/>
      </w:r>
      <w:r w:rsidR="00CF4865" w:rsidRPr="006469EC">
        <w:rPr>
          <w:rFonts w:ascii="Arial MT" w:eastAsia="Arial MT" w:hAnsi="Arial MT" w:cs="Arial MT"/>
          <w:b w:val="0"/>
          <w:bCs w:val="0"/>
        </w:rPr>
        <w:t xml:space="preserve">I valori </w:t>
      </w:r>
      <w:r w:rsidR="00CF4865">
        <w:rPr>
          <w:rFonts w:ascii="Arial MT" w:eastAsia="Arial MT" w:hAnsi="Arial MT" w:cs="Arial MT"/>
          <w:b w:val="0"/>
          <w:bCs w:val="0"/>
        </w:rPr>
        <w:t>già ricavati vengono categorizzati in base al loro segno algebrico (in modo da comprendere con quanta ricorrenza vengono acquisite le acque o perse dal ROI) per poi dividerle nei vari tipi</w:t>
      </w:r>
      <w:r w:rsidR="00CF4865" w:rsidRPr="006469EC">
        <w:rPr>
          <w:rFonts w:ascii="Arial MT" w:eastAsia="Arial MT" w:hAnsi="Arial MT" w:cs="Arial MT"/>
          <w:b w:val="0"/>
          <w:bCs w:val="0"/>
        </w:rPr>
        <w:t>.</w:t>
      </w:r>
      <w:r w:rsidR="00CF4865">
        <w:br/>
      </w:r>
    </w:p>
    <w:p w14:paraId="22DFEE11" w14:textId="6E91D9CE" w:rsidR="00F4637A" w:rsidRPr="00F4637A" w:rsidRDefault="00F4637A" w:rsidP="00F4637A">
      <w:pPr>
        <w:pStyle w:val="Titolo1"/>
        <w:numPr>
          <w:ilvl w:val="3"/>
          <w:numId w:val="10"/>
        </w:numPr>
        <w:tabs>
          <w:tab w:val="left" w:pos="1524"/>
        </w:tabs>
        <w:spacing w:before="7"/>
        <w:rPr>
          <w:sz w:val="19"/>
        </w:rPr>
      </w:pPr>
      <w:r w:rsidRPr="006D058C">
        <w:t>Output</w:t>
      </w:r>
      <w:r w:rsidR="00260E03">
        <w:br/>
      </w:r>
      <w:r w:rsidR="00260E03">
        <w:br/>
      </w:r>
      <w:r w:rsidR="00260E03" w:rsidRPr="003F0130">
        <w:rPr>
          <w:rFonts w:ascii="Arial MT" w:eastAsia="Arial MT" w:hAnsi="Arial MT" w:cs="Arial MT"/>
          <w:b w:val="0"/>
          <w:bCs w:val="0"/>
        </w:rPr>
        <w:t>Viene visualizzato l’istogramma aderente ai dati filtrati</w:t>
      </w:r>
      <w:r w:rsidR="00260E03">
        <w:rPr>
          <w:rFonts w:ascii="Arial MT" w:eastAsia="Arial MT" w:hAnsi="Arial MT" w:cs="Arial MT"/>
          <w:b w:val="0"/>
          <w:bCs w:val="0"/>
        </w:rPr>
        <w:t xml:space="preserve"> e categorizzati</w:t>
      </w:r>
      <w:r w:rsidR="00260E03" w:rsidRPr="003F0130">
        <w:rPr>
          <w:rFonts w:ascii="Arial MT" w:eastAsia="Arial MT" w:hAnsi="Arial MT" w:cs="Arial MT"/>
          <w:b w:val="0"/>
          <w:bCs w:val="0"/>
        </w:rPr>
        <w:t>.</w:t>
      </w:r>
      <w:r w:rsidR="00D505EE">
        <w:rPr>
          <w:rFonts w:ascii="Arial MT" w:eastAsia="Arial MT" w:hAnsi="Arial MT" w:cs="Arial MT"/>
          <w:b w:val="0"/>
          <w:bCs w:val="0"/>
        </w:rPr>
        <w:br/>
      </w:r>
      <w:r w:rsidR="00D505EE">
        <w:rPr>
          <w:rFonts w:ascii="Arial MT" w:eastAsia="Arial MT" w:hAnsi="Arial MT" w:cs="Arial MT"/>
          <w:b w:val="0"/>
          <w:bCs w:val="0"/>
        </w:rPr>
        <w:br/>
      </w:r>
      <w:r w:rsidR="00D505EE">
        <w:rPr>
          <w:rFonts w:ascii="Arial MT" w:eastAsia="Arial MT" w:hAnsi="Arial MT" w:cs="Arial MT"/>
          <w:b w:val="0"/>
          <w:bCs w:val="0"/>
        </w:rPr>
        <w:br/>
      </w:r>
      <w:r w:rsidR="00D505EE">
        <w:rPr>
          <w:rFonts w:ascii="Arial MT" w:eastAsia="Arial MT" w:hAnsi="Arial MT" w:cs="Arial MT"/>
          <w:b w:val="0"/>
          <w:bCs w:val="0"/>
        </w:rPr>
        <w:br/>
      </w:r>
      <w:r>
        <w:rPr>
          <w:sz w:val="19"/>
        </w:rPr>
        <w:br/>
      </w:r>
    </w:p>
    <w:p w14:paraId="12107771" w14:textId="293873C6" w:rsidR="00903EC0" w:rsidRDefault="00903EC0" w:rsidP="00847190">
      <w:pPr>
        <w:pStyle w:val="Titolo1"/>
        <w:numPr>
          <w:ilvl w:val="1"/>
          <w:numId w:val="10"/>
        </w:numPr>
        <w:tabs>
          <w:tab w:val="left" w:pos="1524"/>
        </w:tabs>
        <w:spacing w:before="7"/>
        <w:ind w:left="1524" w:hanging="708"/>
      </w:pPr>
      <w:r w:rsidRPr="00663537">
        <w:lastRenderedPageBreak/>
        <w:t>Requisiti</w:t>
      </w:r>
      <w:r w:rsidRPr="00903EC0">
        <w:t xml:space="preserve"> </w:t>
      </w:r>
      <w:r w:rsidRPr="00663537">
        <w:t>DEM</w:t>
      </w:r>
      <w:r>
        <w:br/>
      </w:r>
    </w:p>
    <w:p w14:paraId="74EA9D82" w14:textId="0BA7153E" w:rsidR="00903EC0" w:rsidRDefault="00903EC0" w:rsidP="00903EC0">
      <w:pPr>
        <w:pStyle w:val="Titolo1"/>
        <w:numPr>
          <w:ilvl w:val="2"/>
          <w:numId w:val="10"/>
        </w:numPr>
        <w:tabs>
          <w:tab w:val="left" w:pos="2244"/>
        </w:tabs>
      </w:pPr>
      <w:r w:rsidRPr="00663537">
        <w:rPr>
          <w:spacing w:val="-2"/>
        </w:rPr>
        <w:t>Text-Box per l’inserimento della lunghezza del lato della ROI</w:t>
      </w:r>
      <w:r w:rsidR="00D505EE">
        <w:br/>
      </w:r>
    </w:p>
    <w:p w14:paraId="35394BCD" w14:textId="3028CD71" w:rsidR="00207C63" w:rsidRDefault="00207C63" w:rsidP="00207C63">
      <w:pPr>
        <w:pStyle w:val="Titolo1"/>
        <w:numPr>
          <w:ilvl w:val="3"/>
          <w:numId w:val="10"/>
        </w:numPr>
        <w:tabs>
          <w:tab w:val="left" w:pos="2244"/>
        </w:tabs>
      </w:pPr>
      <w:r>
        <w:t>Introduzione</w:t>
      </w:r>
      <w:r w:rsidR="00663537">
        <w:br/>
      </w:r>
      <w:r w:rsidR="00663537">
        <w:br/>
      </w:r>
      <w:r w:rsidR="00720947" w:rsidRPr="00720947">
        <w:rPr>
          <w:rFonts w:ascii="Arial MT" w:eastAsia="Arial MT" w:hAnsi="Arial MT" w:cs="Arial MT"/>
          <w:b w:val="0"/>
          <w:bCs w:val="0"/>
        </w:rPr>
        <w:t>Permette l’inserimento in chilometri della lunghezza del lato dell</w:t>
      </w:r>
      <w:r w:rsidR="002A52E4">
        <w:rPr>
          <w:rFonts w:ascii="Arial MT" w:eastAsia="Arial MT" w:hAnsi="Arial MT" w:cs="Arial MT"/>
          <w:b w:val="0"/>
          <w:bCs w:val="0"/>
        </w:rPr>
        <w:t xml:space="preserve">a </w:t>
      </w:r>
      <w:r w:rsidR="00720947" w:rsidRPr="00720947">
        <w:rPr>
          <w:rFonts w:ascii="Arial MT" w:eastAsia="Arial MT" w:hAnsi="Arial MT" w:cs="Arial MT"/>
          <w:b w:val="0"/>
          <w:bCs w:val="0"/>
        </w:rPr>
        <w:t>ROI (in questo caso è quadrata)</w:t>
      </w:r>
      <w:r w:rsidR="00720947">
        <w:rPr>
          <w:rFonts w:ascii="Arial MT" w:eastAsia="Arial MT" w:hAnsi="Arial MT" w:cs="Arial MT"/>
          <w:b w:val="0"/>
          <w:bCs w:val="0"/>
        </w:rPr>
        <w:t>.</w:t>
      </w:r>
      <w:r w:rsidR="00663537">
        <w:br/>
      </w:r>
    </w:p>
    <w:p w14:paraId="1C4E7BFA" w14:textId="4E66A967" w:rsidR="00207C63" w:rsidRDefault="00207C63" w:rsidP="00207C63">
      <w:pPr>
        <w:pStyle w:val="Titolo1"/>
        <w:numPr>
          <w:ilvl w:val="3"/>
          <w:numId w:val="10"/>
        </w:numPr>
        <w:tabs>
          <w:tab w:val="left" w:pos="2244"/>
        </w:tabs>
      </w:pPr>
      <w:r>
        <w:t>Input</w:t>
      </w:r>
      <w:r w:rsidR="003A71E5">
        <w:br/>
      </w:r>
      <w:r w:rsidR="003A71E5">
        <w:br/>
      </w:r>
      <w:r w:rsidR="002A52E4" w:rsidRPr="002A52E4">
        <w:rPr>
          <w:rFonts w:ascii="Arial MT" w:eastAsia="Arial MT" w:hAnsi="Arial MT" w:cs="Arial MT"/>
          <w:b w:val="0"/>
          <w:bCs w:val="0"/>
        </w:rPr>
        <w:t>L’utente va ad inserire un numero (i chilometri) che definisce la lunghezza del lato della RO</w:t>
      </w:r>
      <w:r w:rsidR="002A52E4">
        <w:rPr>
          <w:rFonts w:ascii="Arial MT" w:eastAsia="Arial MT" w:hAnsi="Arial MT" w:cs="Arial MT"/>
          <w:b w:val="0"/>
          <w:bCs w:val="0"/>
        </w:rPr>
        <w:t>I.</w:t>
      </w:r>
      <w:r w:rsidR="002A52E4">
        <w:rPr>
          <w:rFonts w:ascii="Arial MT" w:eastAsia="Arial MT" w:hAnsi="Arial MT" w:cs="Arial MT"/>
          <w:b w:val="0"/>
          <w:bCs w:val="0"/>
        </w:rPr>
        <w:br/>
      </w:r>
    </w:p>
    <w:p w14:paraId="48C88FE0" w14:textId="648C079E" w:rsidR="00207C63" w:rsidRDefault="00207C63" w:rsidP="00207C63">
      <w:pPr>
        <w:pStyle w:val="Titolo1"/>
        <w:numPr>
          <w:ilvl w:val="3"/>
          <w:numId w:val="10"/>
        </w:numPr>
        <w:tabs>
          <w:tab w:val="left" w:pos="2244"/>
        </w:tabs>
      </w:pPr>
      <w:r>
        <w:t>Elaborazione</w:t>
      </w:r>
      <w:r w:rsidR="002A52E4">
        <w:br/>
      </w:r>
      <w:r w:rsidR="002A52E4">
        <w:br/>
      </w:r>
      <w:r w:rsidR="002A52E4" w:rsidRPr="002A52E4">
        <w:rPr>
          <w:rFonts w:ascii="Arial MT" w:eastAsia="Arial MT" w:hAnsi="Arial MT" w:cs="Arial MT"/>
          <w:b w:val="0"/>
          <w:bCs w:val="0"/>
        </w:rPr>
        <w:t>Attraverso l’utilizzo di funzioni di GEE specializzate nell’espansione dei punti singoli, viene creata la ROI di forma quadrata che può essere poi visualizzata attraverso l’apposito link.</w:t>
      </w:r>
      <w:r w:rsidR="002A52E4">
        <w:br/>
      </w:r>
    </w:p>
    <w:p w14:paraId="583F4574" w14:textId="7AB14A0A" w:rsidR="00207C63" w:rsidRDefault="00207C63" w:rsidP="00207C63">
      <w:pPr>
        <w:pStyle w:val="Titolo1"/>
        <w:numPr>
          <w:ilvl w:val="3"/>
          <w:numId w:val="10"/>
        </w:numPr>
        <w:tabs>
          <w:tab w:val="left" w:pos="2244"/>
        </w:tabs>
      </w:pPr>
      <w:r>
        <w:t>Output</w:t>
      </w:r>
      <w:r w:rsidR="000E7770">
        <w:br/>
      </w:r>
      <w:r w:rsidR="000E7770">
        <w:br/>
      </w:r>
      <w:r w:rsidR="000E7770">
        <w:rPr>
          <w:rFonts w:ascii="Arial MT" w:eastAsia="Arial MT" w:hAnsi="Arial MT" w:cs="Arial MT"/>
          <w:b w:val="0"/>
          <w:bCs w:val="0"/>
        </w:rPr>
        <w:t>V</w:t>
      </w:r>
      <w:r w:rsidR="000E7770" w:rsidRPr="000E7770">
        <w:rPr>
          <w:rFonts w:ascii="Arial MT" w:eastAsia="Arial MT" w:hAnsi="Arial MT" w:cs="Arial MT"/>
          <w:b w:val="0"/>
          <w:bCs w:val="0"/>
        </w:rPr>
        <w:t>isualizzazione della ROI e del link per la mappa delle altitudini</w:t>
      </w:r>
      <w:r w:rsidR="000E7770">
        <w:rPr>
          <w:rFonts w:ascii="Arial MT" w:eastAsia="Arial MT" w:hAnsi="Arial MT" w:cs="Arial MT"/>
          <w:b w:val="0"/>
          <w:bCs w:val="0"/>
        </w:rPr>
        <w:t>.</w:t>
      </w:r>
      <w:r w:rsidR="000E7770">
        <w:br/>
      </w:r>
    </w:p>
    <w:p w14:paraId="75BE4AAB" w14:textId="0D0062B2" w:rsidR="00903EC0" w:rsidRPr="00663537" w:rsidRDefault="00207C63" w:rsidP="00663537">
      <w:pPr>
        <w:pStyle w:val="Titolo1"/>
        <w:numPr>
          <w:ilvl w:val="2"/>
          <w:numId w:val="10"/>
        </w:numPr>
        <w:tabs>
          <w:tab w:val="left" w:pos="2244"/>
        </w:tabs>
        <w:rPr>
          <w:spacing w:val="-2"/>
        </w:rPr>
      </w:pPr>
      <w:r w:rsidRPr="00663537">
        <w:rPr>
          <w:spacing w:val="-2"/>
        </w:rPr>
        <w:t>Pannello per la visualizzazione del link</w:t>
      </w:r>
      <w:r w:rsidR="00761D73">
        <w:rPr>
          <w:spacing w:val="-2"/>
        </w:rPr>
        <w:br/>
      </w:r>
    </w:p>
    <w:p w14:paraId="682C20E8" w14:textId="7A0176A1" w:rsidR="00207C63" w:rsidRDefault="00207C63" w:rsidP="00207C63">
      <w:pPr>
        <w:pStyle w:val="Titolo1"/>
        <w:numPr>
          <w:ilvl w:val="3"/>
          <w:numId w:val="10"/>
        </w:numPr>
        <w:tabs>
          <w:tab w:val="left" w:pos="1524"/>
        </w:tabs>
        <w:spacing w:before="7"/>
      </w:pPr>
      <w:r>
        <w:t>Introduzione</w:t>
      </w:r>
      <w:r w:rsidR="00761D73">
        <w:br/>
      </w:r>
      <w:r w:rsidR="00761D73">
        <w:br/>
      </w:r>
      <w:r w:rsidR="00761D73" w:rsidRPr="00761D73">
        <w:rPr>
          <w:rFonts w:ascii="Arial MT" w:eastAsia="Arial MT" w:hAnsi="Arial MT" w:cs="Arial MT"/>
          <w:b w:val="0"/>
          <w:bCs w:val="0"/>
        </w:rPr>
        <w:t>Permette la visualizzazione del link per la mappa delle altitudini scaricabile.</w:t>
      </w:r>
      <w:r w:rsidR="00761D73">
        <w:br/>
      </w:r>
    </w:p>
    <w:p w14:paraId="0902AE8E" w14:textId="1A14E8DC" w:rsidR="00207C63" w:rsidRDefault="00207C63" w:rsidP="00207C63">
      <w:pPr>
        <w:pStyle w:val="Titolo1"/>
        <w:numPr>
          <w:ilvl w:val="3"/>
          <w:numId w:val="10"/>
        </w:numPr>
        <w:tabs>
          <w:tab w:val="left" w:pos="1524"/>
        </w:tabs>
        <w:spacing w:before="7"/>
      </w:pPr>
      <w:r>
        <w:t>Input</w:t>
      </w:r>
      <w:r w:rsidR="00C7267A">
        <w:br/>
      </w:r>
      <w:r w:rsidR="00C7267A">
        <w:br/>
      </w:r>
      <w:r w:rsidR="00C7267A" w:rsidRPr="00EF41F9">
        <w:rPr>
          <w:rFonts w:ascii="Arial MT" w:eastAsia="Arial MT" w:hAnsi="Arial MT" w:cs="Arial MT"/>
          <w:b w:val="0"/>
          <w:bCs w:val="0"/>
        </w:rPr>
        <w:t>I chilometri per il ROI (vedi punto 3.5.1)</w:t>
      </w:r>
      <w:r w:rsidR="00EF41F9" w:rsidRPr="00EF41F9">
        <w:rPr>
          <w:rFonts w:ascii="Arial MT" w:eastAsia="Arial MT" w:hAnsi="Arial MT" w:cs="Arial MT"/>
          <w:b w:val="0"/>
          <w:bCs w:val="0"/>
        </w:rPr>
        <w:t>.</w:t>
      </w:r>
      <w:r w:rsidR="00C7267A">
        <w:br/>
      </w:r>
    </w:p>
    <w:p w14:paraId="2F5376F4" w14:textId="3171089B" w:rsidR="00207C63" w:rsidRDefault="00207C63" w:rsidP="00207C63">
      <w:pPr>
        <w:pStyle w:val="Titolo1"/>
        <w:numPr>
          <w:ilvl w:val="3"/>
          <w:numId w:val="10"/>
        </w:numPr>
        <w:tabs>
          <w:tab w:val="left" w:pos="1524"/>
        </w:tabs>
        <w:spacing w:before="7"/>
      </w:pPr>
      <w:r>
        <w:t>Elaborazione</w:t>
      </w:r>
      <w:r w:rsidR="00EF41F9">
        <w:br/>
      </w:r>
      <w:r w:rsidR="00EF41F9">
        <w:br/>
      </w:r>
      <w:r w:rsidR="00EF41F9" w:rsidRPr="00EF41F9">
        <w:rPr>
          <w:rFonts w:ascii="Arial MT" w:eastAsia="Arial MT" w:hAnsi="Arial MT" w:cs="Arial MT"/>
          <w:b w:val="0"/>
          <w:bCs w:val="0"/>
        </w:rPr>
        <w:t>Dopo la creazione della ROI, la mappa viene filtrata attraverso di essa e viene visualizzata attraverso un link nella risoluzione di 62px*62px</w:t>
      </w:r>
      <w:r w:rsidR="00EF41F9">
        <w:rPr>
          <w:rFonts w:ascii="Arial MT" w:eastAsia="Arial MT" w:hAnsi="Arial MT" w:cs="Arial MT"/>
          <w:b w:val="0"/>
          <w:bCs w:val="0"/>
        </w:rPr>
        <w:t>.</w:t>
      </w:r>
      <w:r w:rsidR="00EF41F9" w:rsidRPr="00EF41F9">
        <w:rPr>
          <w:rFonts w:ascii="Arial MT" w:eastAsia="Arial MT" w:hAnsi="Arial MT" w:cs="Arial MT"/>
          <w:b w:val="0"/>
          <w:bCs w:val="0"/>
        </w:rPr>
        <w:br/>
      </w:r>
    </w:p>
    <w:p w14:paraId="7097AF02" w14:textId="4C54762E" w:rsidR="00207C63" w:rsidRPr="00903EC0" w:rsidRDefault="00207C63" w:rsidP="00207C63">
      <w:pPr>
        <w:pStyle w:val="Titolo1"/>
        <w:numPr>
          <w:ilvl w:val="3"/>
          <w:numId w:val="10"/>
        </w:numPr>
        <w:tabs>
          <w:tab w:val="left" w:pos="1524"/>
        </w:tabs>
        <w:spacing w:before="7"/>
      </w:pPr>
      <w:r>
        <w:t>Output</w:t>
      </w:r>
      <w:r w:rsidR="00EF41F9">
        <w:br/>
      </w:r>
      <w:r w:rsidR="00EF41F9">
        <w:br/>
      </w:r>
      <w:r w:rsidR="00EF41F9" w:rsidRPr="00EF41F9">
        <w:rPr>
          <w:rFonts w:ascii="Arial MT" w:eastAsia="Arial MT" w:hAnsi="Arial MT" w:cs="Arial MT"/>
          <w:b w:val="0"/>
          <w:bCs w:val="0"/>
        </w:rPr>
        <w:t>Link per la mappa delle altitudini scaricabile.</w:t>
      </w:r>
      <w:r>
        <w:br/>
      </w:r>
    </w:p>
    <w:p w14:paraId="37C10CAA" w14:textId="6A09B924" w:rsidR="007C7D3B" w:rsidRPr="000F421C" w:rsidRDefault="007C7D3B" w:rsidP="00847190">
      <w:pPr>
        <w:pStyle w:val="Titolo1"/>
        <w:numPr>
          <w:ilvl w:val="1"/>
          <w:numId w:val="10"/>
        </w:numPr>
        <w:tabs>
          <w:tab w:val="left" w:pos="1524"/>
        </w:tabs>
        <w:spacing w:before="7"/>
        <w:ind w:left="1524" w:hanging="708"/>
        <w:rPr>
          <w:sz w:val="19"/>
        </w:rPr>
      </w:pPr>
      <w:r>
        <w:t>Requisiti</w:t>
      </w:r>
      <w:r w:rsidRPr="000F421C">
        <w:rPr>
          <w:spacing w:val="-5"/>
        </w:rPr>
        <w:t xml:space="preserve"> </w:t>
      </w:r>
      <w:r w:rsidR="000F421C">
        <w:t>non funzionali</w:t>
      </w:r>
    </w:p>
    <w:p w14:paraId="7745159C" w14:textId="77777777" w:rsidR="000F421C" w:rsidRDefault="000F421C" w:rsidP="007C7D3B">
      <w:pPr>
        <w:pStyle w:val="Corpotesto"/>
        <w:ind w:left="1524" w:right="159"/>
      </w:pPr>
    </w:p>
    <w:p w14:paraId="040FABA1" w14:textId="2565DD2A" w:rsidR="007C7D3B" w:rsidRDefault="00635223" w:rsidP="007C7D3B">
      <w:pPr>
        <w:pStyle w:val="Corpotesto"/>
        <w:ind w:left="1524" w:right="159"/>
      </w:pPr>
      <w:r>
        <w:t xml:space="preserve">Il tutto verrà svolto direttamente sui server Google, ad eccezione della parte </w:t>
      </w:r>
      <w:r w:rsidR="000F421C">
        <w:t>della simulazione</w:t>
      </w:r>
      <w:r>
        <w:t xml:space="preserve"> per cui i requisiti verranno espressi </w:t>
      </w:r>
      <w:r w:rsidR="000F421C">
        <w:t>successivamente</w:t>
      </w:r>
      <w:r w:rsidR="007C7D3B">
        <w:t>.</w:t>
      </w:r>
    </w:p>
    <w:p w14:paraId="6837F91B" w14:textId="7D066072" w:rsidR="007C7D3B" w:rsidRDefault="007C7D3B" w:rsidP="007C7D3B">
      <w:pPr>
        <w:pStyle w:val="Corpotesto"/>
        <w:spacing w:before="6"/>
        <w:rPr>
          <w:sz w:val="19"/>
        </w:rPr>
      </w:pPr>
    </w:p>
    <w:p w14:paraId="2E4D2241" w14:textId="77777777" w:rsidR="007C7D3B" w:rsidRDefault="007C7D3B" w:rsidP="007C7D3B">
      <w:pPr>
        <w:pStyle w:val="Paragrafoelenco"/>
        <w:numPr>
          <w:ilvl w:val="2"/>
          <w:numId w:val="10"/>
        </w:numPr>
        <w:tabs>
          <w:tab w:val="left" w:pos="2244"/>
        </w:tabs>
        <w:spacing w:before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t>Multiutenza</w:t>
      </w:r>
    </w:p>
    <w:p w14:paraId="1CB1AD58" w14:textId="77777777" w:rsidR="002D2018" w:rsidRDefault="002D2018" w:rsidP="002D2018">
      <w:pPr>
        <w:pStyle w:val="Corpotesto"/>
        <w:spacing w:line="242" w:lineRule="auto"/>
        <w:ind w:left="2268" w:right="723"/>
      </w:pPr>
    </w:p>
    <w:p w14:paraId="34DC1907" w14:textId="10EAD9C9" w:rsidR="002D2018" w:rsidRDefault="002D2018" w:rsidP="002D2018">
      <w:pPr>
        <w:pStyle w:val="Corpotesto"/>
        <w:spacing w:line="242" w:lineRule="auto"/>
        <w:ind w:left="2268" w:right="723"/>
        <w:rPr>
          <w:spacing w:val="-4"/>
        </w:rPr>
      </w:pPr>
      <w:r>
        <w:t>Le</w:t>
      </w:r>
      <w:r>
        <w:rPr>
          <w:spacing w:val="-4"/>
        </w:rPr>
        <w:t xml:space="preserve"> </w:t>
      </w:r>
      <w:r>
        <w:t>informazioni</w:t>
      </w:r>
      <w:r>
        <w:rPr>
          <w:spacing w:val="-4"/>
        </w:rPr>
        <w:t xml:space="preserve"> </w:t>
      </w:r>
      <w:r>
        <w:t>trattate</w:t>
      </w:r>
      <w:r>
        <w:rPr>
          <w:spacing w:val="-4"/>
        </w:rPr>
        <w:t xml:space="preserve"> </w:t>
      </w:r>
      <w:r>
        <w:t>possono essere</w:t>
      </w:r>
      <w:r>
        <w:rPr>
          <w:spacing w:val="-4"/>
        </w:rPr>
        <w:t xml:space="preserve"> </w:t>
      </w:r>
      <w:r>
        <w:t>gestite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diverse</w:t>
      </w:r>
      <w:r>
        <w:rPr>
          <w:spacing w:val="-4"/>
        </w:rPr>
        <w:t xml:space="preserve"> </w:t>
      </w:r>
      <w:r>
        <w:t>postazioni</w:t>
      </w:r>
      <w:r>
        <w:rPr>
          <w:spacing w:val="-4"/>
        </w:rPr>
        <w:t>, avendo esse sede direttamente sui server Google.</w:t>
      </w:r>
    </w:p>
    <w:p w14:paraId="61B72C8E" w14:textId="33D8DC2A" w:rsidR="007C7D3B" w:rsidRDefault="002D2018" w:rsidP="00AE3C9C">
      <w:pPr>
        <w:pStyle w:val="Corpotesto"/>
        <w:spacing w:line="242" w:lineRule="auto"/>
        <w:ind w:left="2268" w:right="723"/>
        <w:rPr>
          <w:sz w:val="19"/>
        </w:rPr>
      </w:pPr>
      <w:r>
        <w:t>Ciascun cliente deve disporre della visualizzazione dei dati,</w:t>
      </w:r>
      <w:r>
        <w:rPr>
          <w:spacing w:val="1"/>
        </w:rPr>
        <w:t xml:space="preserve"> </w:t>
      </w:r>
      <w:r>
        <w:t>limitatamente ai file salvati su GCP, nel proprio spazio personale.</w:t>
      </w:r>
      <w:r w:rsidR="00207C63">
        <w:br/>
      </w:r>
    </w:p>
    <w:p w14:paraId="4B352238" w14:textId="77777777" w:rsidR="007C7D3B" w:rsidRDefault="007C7D3B" w:rsidP="007C7D3B">
      <w:pPr>
        <w:pStyle w:val="Titolo1"/>
        <w:numPr>
          <w:ilvl w:val="2"/>
          <w:numId w:val="10"/>
        </w:numPr>
        <w:tabs>
          <w:tab w:val="left" w:pos="2244"/>
        </w:tabs>
      </w:pPr>
      <w:r>
        <w:t>Sicurezza</w:t>
      </w:r>
    </w:p>
    <w:p w14:paraId="506EA7FE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6952DB9E" w14:textId="77777777" w:rsidR="0027298C" w:rsidRDefault="007C7D3B" w:rsidP="007C7D3B">
      <w:pPr>
        <w:pStyle w:val="Corpotesto"/>
        <w:ind w:left="2232" w:right="173"/>
      </w:pPr>
      <w:r>
        <w:t>Il sistema software</w:t>
      </w:r>
      <w:r w:rsidR="0027298C">
        <w:t xml:space="preserve"> non </w:t>
      </w:r>
      <w:r>
        <w:t xml:space="preserve">tratta informazioni strettamente riservate </w:t>
      </w:r>
      <w:r w:rsidR="0027298C">
        <w:t>ma</w:t>
      </w:r>
      <w:r>
        <w:rPr>
          <w:spacing w:val="1"/>
        </w:rPr>
        <w:t xml:space="preserve"> </w:t>
      </w:r>
      <w:r>
        <w:t xml:space="preserve">devono essere accessibili solamente </w:t>
      </w:r>
      <w:r w:rsidR="0027298C">
        <w:t>all’utente che ne ha fatta richiesta</w:t>
      </w:r>
      <w:r>
        <w:t xml:space="preserve">. </w:t>
      </w:r>
    </w:p>
    <w:p w14:paraId="07208DF4" w14:textId="77777777" w:rsidR="0027298C" w:rsidRDefault="007C7D3B" w:rsidP="007C7D3B">
      <w:pPr>
        <w:pStyle w:val="Corpotesto"/>
        <w:ind w:left="2232" w:right="173"/>
      </w:pPr>
      <w:r>
        <w:t xml:space="preserve">A ciascun </w:t>
      </w:r>
      <w:r w:rsidR="0027298C">
        <w:t>cliente</w:t>
      </w:r>
      <w:r>
        <w:t xml:space="preserve"> è</w:t>
      </w:r>
      <w:r>
        <w:rPr>
          <w:spacing w:val="1"/>
        </w:rPr>
        <w:t xml:space="preserve"> </w:t>
      </w:r>
      <w:r>
        <w:t>consentito</w:t>
      </w:r>
      <w:r>
        <w:rPr>
          <w:spacing w:val="2"/>
        </w:rPr>
        <w:t xml:space="preserve"> </w:t>
      </w:r>
      <w:r>
        <w:t>di</w:t>
      </w:r>
      <w:r>
        <w:rPr>
          <w:spacing w:val="3"/>
        </w:rPr>
        <w:t xml:space="preserve"> </w:t>
      </w:r>
      <w:r>
        <w:t>accedere</w:t>
      </w:r>
      <w:r>
        <w:rPr>
          <w:spacing w:val="2"/>
        </w:rPr>
        <w:t xml:space="preserve"> </w:t>
      </w:r>
      <w:r>
        <w:t>solo</w:t>
      </w:r>
      <w:r>
        <w:rPr>
          <w:spacing w:val="3"/>
        </w:rPr>
        <w:t xml:space="preserve"> </w:t>
      </w:r>
      <w:r>
        <w:t>ed</w:t>
      </w:r>
      <w:r>
        <w:rPr>
          <w:spacing w:val="3"/>
        </w:rPr>
        <w:t xml:space="preserve"> </w:t>
      </w:r>
      <w:r>
        <w:t>esclusivamente</w:t>
      </w:r>
      <w:r>
        <w:rPr>
          <w:spacing w:val="2"/>
        </w:rPr>
        <w:t xml:space="preserve"> </w:t>
      </w:r>
      <w:r>
        <w:t>ai</w:t>
      </w:r>
      <w:r>
        <w:rPr>
          <w:spacing w:val="3"/>
        </w:rPr>
        <w:t xml:space="preserve"> </w:t>
      </w:r>
      <w:r>
        <w:t>dati</w:t>
      </w:r>
      <w:r>
        <w:rPr>
          <w:spacing w:val="2"/>
        </w:rPr>
        <w:t xml:space="preserve"> </w:t>
      </w:r>
      <w:r w:rsidR="0027298C">
        <w:t>dei propri resoconti su GCP</w:t>
      </w:r>
      <w:r>
        <w:t>.</w:t>
      </w:r>
    </w:p>
    <w:p w14:paraId="1D891E63" w14:textId="77777777" w:rsidR="0027298C" w:rsidRDefault="0027298C" w:rsidP="007C7D3B">
      <w:pPr>
        <w:pStyle w:val="Corpotesto"/>
        <w:ind w:left="2232" w:right="173"/>
      </w:pPr>
      <w:r>
        <w:t xml:space="preserve">Richiesto </w:t>
      </w:r>
      <w:r w:rsidR="007C7D3B">
        <w:t>l’uso</w:t>
      </w:r>
      <w:r w:rsidR="007C7D3B">
        <w:rPr>
          <w:spacing w:val="-2"/>
        </w:rPr>
        <w:t xml:space="preserve"> </w:t>
      </w:r>
      <w:r w:rsidR="007C7D3B">
        <w:t>di</w:t>
      </w:r>
      <w:r w:rsidR="007C7D3B">
        <w:rPr>
          <w:spacing w:val="-3"/>
        </w:rPr>
        <w:t xml:space="preserve"> </w:t>
      </w:r>
      <w:r w:rsidR="007C7D3B">
        <w:t>un</w:t>
      </w:r>
      <w:r>
        <w:t xml:space="preserve"> account con </w:t>
      </w:r>
      <w:r w:rsidR="007C7D3B">
        <w:t>password</w:t>
      </w:r>
      <w:r w:rsidR="007C7D3B">
        <w:rPr>
          <w:spacing w:val="-2"/>
        </w:rPr>
        <w:t xml:space="preserve"> </w:t>
      </w:r>
      <w:r w:rsidR="007C7D3B">
        <w:t>per</w:t>
      </w:r>
      <w:r w:rsidR="007C7D3B">
        <w:rPr>
          <w:spacing w:val="-3"/>
        </w:rPr>
        <w:t xml:space="preserve"> </w:t>
      </w:r>
      <w:r w:rsidR="007C7D3B">
        <w:t>accedere</w:t>
      </w:r>
      <w:r w:rsidR="007C7D3B">
        <w:rPr>
          <w:spacing w:val="-3"/>
        </w:rPr>
        <w:t xml:space="preserve"> </w:t>
      </w:r>
      <w:r w:rsidR="007C7D3B">
        <w:t>ai</w:t>
      </w:r>
      <w:r w:rsidR="007C7D3B">
        <w:rPr>
          <w:spacing w:val="-2"/>
        </w:rPr>
        <w:t xml:space="preserve"> </w:t>
      </w:r>
      <w:r w:rsidR="007C7D3B">
        <w:t>servizi</w:t>
      </w:r>
      <w:r w:rsidR="007C7D3B">
        <w:rPr>
          <w:spacing w:val="-3"/>
        </w:rPr>
        <w:t xml:space="preserve"> </w:t>
      </w:r>
      <w:r w:rsidR="007C7D3B">
        <w:t>forniti</w:t>
      </w:r>
      <w:r w:rsidR="007C7D3B">
        <w:rPr>
          <w:spacing w:val="-3"/>
        </w:rPr>
        <w:t xml:space="preserve"> </w:t>
      </w:r>
      <w:r w:rsidR="007C7D3B">
        <w:t>dal</w:t>
      </w:r>
      <w:r w:rsidR="007C7D3B">
        <w:rPr>
          <w:spacing w:val="-2"/>
        </w:rPr>
        <w:t xml:space="preserve"> </w:t>
      </w:r>
      <w:r w:rsidR="007C7D3B">
        <w:t>sistema.</w:t>
      </w:r>
      <w:r w:rsidR="007C7D3B">
        <w:rPr>
          <w:spacing w:val="-3"/>
        </w:rPr>
        <w:t xml:space="preserve"> </w:t>
      </w:r>
    </w:p>
    <w:p w14:paraId="7F679BDA" w14:textId="2182FDEB" w:rsidR="009A24C4" w:rsidRDefault="0027298C" w:rsidP="00207C63">
      <w:pPr>
        <w:pStyle w:val="Corpotesto"/>
        <w:ind w:left="2232" w:right="173"/>
      </w:pPr>
      <w:r>
        <w:t>Limitatamente al pacchetto acquistato, i dati possono essere semplicemente visualizzabili, scaricabili, formattabili o simulabili sull’applicativo generato successivamente su base Unity</w:t>
      </w:r>
      <w:r w:rsidR="00C916CB">
        <w:t>.</w:t>
      </w:r>
    </w:p>
    <w:p w14:paraId="45CAF900" w14:textId="77777777" w:rsidR="007C7D3B" w:rsidRDefault="007C7D3B" w:rsidP="007C7D3B">
      <w:pPr>
        <w:pStyle w:val="Corpotesto"/>
        <w:spacing w:before="8"/>
        <w:rPr>
          <w:rFonts w:ascii="Arial"/>
          <w:b/>
        </w:rPr>
      </w:pPr>
    </w:p>
    <w:p w14:paraId="16BF61A6" w14:textId="5366A1D7" w:rsidR="007C7D3B" w:rsidRDefault="00C916CB" w:rsidP="007C7D3B">
      <w:pPr>
        <w:pStyle w:val="Paragrafoelenco"/>
        <w:numPr>
          <w:ilvl w:val="2"/>
          <w:numId w:val="10"/>
        </w:numPr>
        <w:tabs>
          <w:tab w:val="left" w:pos="2244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Comprensibilit</w:t>
      </w:r>
      <w:r>
        <w:rPr>
          <w:rFonts w:ascii="Arial"/>
          <w:b/>
          <w:sz w:val="20"/>
        </w:rPr>
        <w:t>à</w:t>
      </w:r>
    </w:p>
    <w:p w14:paraId="4711DF51" w14:textId="77777777" w:rsidR="007C7D3B" w:rsidRDefault="007C7D3B" w:rsidP="007C7D3B">
      <w:pPr>
        <w:pStyle w:val="Corpotesto"/>
        <w:spacing w:before="7"/>
        <w:rPr>
          <w:rFonts w:ascii="Arial"/>
          <w:b/>
          <w:sz w:val="19"/>
        </w:rPr>
      </w:pPr>
    </w:p>
    <w:p w14:paraId="65276A7C" w14:textId="50A3E651" w:rsidR="00C916CB" w:rsidRDefault="007C7D3B" w:rsidP="00C916CB">
      <w:pPr>
        <w:pStyle w:val="Corpotesto"/>
        <w:ind w:left="2232"/>
      </w:pPr>
      <w:r>
        <w:t>Il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 w:rsidR="00C916CB">
        <w:t>NON richiede competenze specifiche per l’utilizzo della parte informatica, è dunque semplice da utilizzare e adatto al grande pubblico.</w:t>
      </w:r>
    </w:p>
    <w:p w14:paraId="3AC796A8" w14:textId="77777777" w:rsidR="00C916CB" w:rsidRDefault="00C916CB" w:rsidP="00C916CB">
      <w:pPr>
        <w:pStyle w:val="Corpotesto"/>
        <w:ind w:left="2232"/>
      </w:pPr>
    </w:p>
    <w:p w14:paraId="48757D3B" w14:textId="69B325A8" w:rsidR="00C916CB" w:rsidRDefault="00C916CB" w:rsidP="00C916CB">
      <w:pPr>
        <w:pStyle w:val="Paragrafoelenco"/>
        <w:numPr>
          <w:ilvl w:val="2"/>
          <w:numId w:val="10"/>
        </w:numPr>
        <w:tabs>
          <w:tab w:val="left" w:pos="2244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Apprendibilit</w:t>
      </w:r>
      <w:r>
        <w:rPr>
          <w:rFonts w:ascii="Arial"/>
          <w:b/>
          <w:sz w:val="20"/>
        </w:rPr>
        <w:t>à</w:t>
      </w:r>
    </w:p>
    <w:p w14:paraId="5E521733" w14:textId="77777777" w:rsidR="00C916CB" w:rsidRDefault="00C916CB" w:rsidP="00C916CB">
      <w:pPr>
        <w:pStyle w:val="Corpotesto"/>
        <w:spacing w:before="7"/>
        <w:rPr>
          <w:rFonts w:ascii="Arial"/>
          <w:b/>
          <w:sz w:val="19"/>
        </w:rPr>
      </w:pPr>
    </w:p>
    <w:p w14:paraId="2839B22F" w14:textId="26266C5B" w:rsidR="00C916CB" w:rsidRDefault="00C916CB" w:rsidP="00C916CB">
      <w:pPr>
        <w:pStyle w:val="Corpotesto"/>
        <w:ind w:left="2232"/>
      </w:pPr>
      <w:r>
        <w:t>Il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NON richiede competenze specifiche per l’utilizzo della parte informatica, richiede poco sforzo per la comprensione delle meccaniche di base.</w:t>
      </w:r>
    </w:p>
    <w:p w14:paraId="2B17AF02" w14:textId="0129D5C2" w:rsidR="00C916CB" w:rsidRDefault="00C916CB" w:rsidP="00C916CB">
      <w:pPr>
        <w:pStyle w:val="Corpotesto"/>
        <w:ind w:left="2232"/>
      </w:pPr>
      <w:r>
        <w:t>Per questo stesso motivo, la parte riguardante le simulazioni è maggiormente inclusa nei pacchetti aziendali dove si prevede la presenza di personale competente.</w:t>
      </w:r>
    </w:p>
    <w:p w14:paraId="3492ED71" w14:textId="77777777" w:rsidR="00C916CB" w:rsidRDefault="00C916CB" w:rsidP="00C916CB">
      <w:pPr>
        <w:pStyle w:val="Corpotesto"/>
        <w:ind w:left="2232"/>
      </w:pPr>
    </w:p>
    <w:p w14:paraId="40453D4D" w14:textId="5445AB40" w:rsidR="00C916CB" w:rsidRDefault="004C4F9A" w:rsidP="00C916CB">
      <w:pPr>
        <w:pStyle w:val="Paragrafoelenco"/>
        <w:numPr>
          <w:ilvl w:val="2"/>
          <w:numId w:val="10"/>
        </w:numPr>
        <w:tabs>
          <w:tab w:val="left" w:pos="2244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Tempi di risposta</w:t>
      </w:r>
    </w:p>
    <w:p w14:paraId="3B4D8CBD" w14:textId="77777777" w:rsidR="00C916CB" w:rsidRDefault="00C916CB" w:rsidP="00C916CB">
      <w:pPr>
        <w:pStyle w:val="Corpotesto"/>
        <w:spacing w:before="7"/>
        <w:rPr>
          <w:rFonts w:ascii="Arial"/>
          <w:b/>
          <w:sz w:val="19"/>
        </w:rPr>
      </w:pPr>
    </w:p>
    <w:p w14:paraId="291CF95E" w14:textId="2F3380AF" w:rsidR="00C916CB" w:rsidRDefault="00C916CB" w:rsidP="00C916CB">
      <w:pPr>
        <w:pStyle w:val="Corpotesto"/>
        <w:ind w:left="2232"/>
      </w:pPr>
      <w:r>
        <w:t>Il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 w:rsidR="004C4F9A">
        <w:t>software si basa sui server Google, l’unico discriminante è la propria connessione a internet. Esclusa ovviamente la parte delle simulazioni, affidata ad una clientela ristretta e maggiormente dotata di elaboratori più prestanti.</w:t>
      </w:r>
    </w:p>
    <w:p w14:paraId="4F3BB2C0" w14:textId="5797424B" w:rsidR="00C916CB" w:rsidRDefault="00C916CB" w:rsidP="00C916CB">
      <w:pPr>
        <w:pStyle w:val="Corpotesto"/>
        <w:ind w:left="2232"/>
      </w:pPr>
    </w:p>
    <w:p w14:paraId="39AB1D24" w14:textId="7B4B33DD" w:rsidR="00C916CB" w:rsidRDefault="007E0434" w:rsidP="00C916CB">
      <w:pPr>
        <w:pStyle w:val="Paragrafoelenco"/>
        <w:numPr>
          <w:ilvl w:val="2"/>
          <w:numId w:val="10"/>
        </w:numPr>
        <w:tabs>
          <w:tab w:val="left" w:pos="2244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Adattabilit</w:t>
      </w:r>
      <w:r>
        <w:rPr>
          <w:rFonts w:ascii="Arial"/>
          <w:b/>
          <w:sz w:val="20"/>
        </w:rPr>
        <w:t>à</w:t>
      </w:r>
      <w:r>
        <w:rPr>
          <w:rFonts w:ascii="Arial"/>
          <w:b/>
          <w:sz w:val="20"/>
        </w:rPr>
        <w:t xml:space="preserve"> ai cambiamenti</w:t>
      </w:r>
    </w:p>
    <w:p w14:paraId="7489CEA8" w14:textId="77777777" w:rsidR="00C916CB" w:rsidRDefault="00C916CB" w:rsidP="00C916CB">
      <w:pPr>
        <w:pStyle w:val="Corpotesto"/>
        <w:spacing w:before="7"/>
        <w:rPr>
          <w:rFonts w:ascii="Arial"/>
          <w:b/>
          <w:sz w:val="19"/>
        </w:rPr>
      </w:pPr>
    </w:p>
    <w:p w14:paraId="60D72B75" w14:textId="08D8F859" w:rsidR="00C916CB" w:rsidRDefault="00C916CB" w:rsidP="00C916CB">
      <w:pPr>
        <w:pStyle w:val="Corpotesto"/>
        <w:ind w:left="2232"/>
      </w:pPr>
      <w:r>
        <w:t>Il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software</w:t>
      </w:r>
      <w:r w:rsidR="007E0434">
        <w:rPr>
          <w:spacing w:val="-4"/>
        </w:rPr>
        <w:t xml:space="preserve">, </w:t>
      </w:r>
      <w:r w:rsidR="007E0434">
        <w:t>basandosi su GEE, ha semplicemente bisogno di un browser e una connessione a internet per essere utilizzabile, di conseguenza può adattarsi alla maggior parte dei dispositivi in commercio. La parte simulativa è affidata al linguaggio C# e basata su Unity Engine, può per tanto essere configurata per dispositivi mobili, desktop e laptop in maniere differenti senza cambiamenti di grossa portata.</w:t>
      </w:r>
    </w:p>
    <w:p w14:paraId="06BC179F" w14:textId="77777777" w:rsidR="00433F6B" w:rsidRDefault="00433F6B" w:rsidP="00C916CB">
      <w:pPr>
        <w:pStyle w:val="Corpotesto"/>
        <w:ind w:left="2232"/>
      </w:pPr>
    </w:p>
    <w:p w14:paraId="755A645F" w14:textId="02F38780" w:rsidR="00433F6B" w:rsidRPr="000F421C" w:rsidRDefault="00433F6B" w:rsidP="00433F6B">
      <w:pPr>
        <w:pStyle w:val="Titolo1"/>
        <w:numPr>
          <w:ilvl w:val="1"/>
          <w:numId w:val="10"/>
        </w:numPr>
        <w:tabs>
          <w:tab w:val="left" w:pos="1524"/>
        </w:tabs>
        <w:spacing w:before="7"/>
        <w:ind w:left="1524" w:hanging="708"/>
        <w:rPr>
          <w:sz w:val="19"/>
        </w:rPr>
      </w:pPr>
      <w:r>
        <w:t>Analisi di mercato</w:t>
      </w:r>
    </w:p>
    <w:p w14:paraId="27C98A32" w14:textId="77777777" w:rsidR="00433F6B" w:rsidRDefault="00433F6B" w:rsidP="00433F6B">
      <w:pPr>
        <w:pStyle w:val="Corpotesto"/>
        <w:ind w:left="1524" w:right="159"/>
      </w:pPr>
    </w:p>
    <w:p w14:paraId="79C77967" w14:textId="765BAF7B" w:rsidR="00433F6B" w:rsidRDefault="00433F6B" w:rsidP="00433F6B">
      <w:pPr>
        <w:pStyle w:val="Corpotesto"/>
        <w:ind w:left="1524" w:right="159"/>
      </w:pPr>
      <w:r>
        <w:t>Uno sguardo ai punti di forza-debolezza e alla concorrenza.</w:t>
      </w:r>
    </w:p>
    <w:p w14:paraId="74894B11" w14:textId="77777777" w:rsidR="00433F6B" w:rsidRDefault="00433F6B" w:rsidP="00433F6B">
      <w:pPr>
        <w:pStyle w:val="Corpotesto"/>
        <w:spacing w:before="6"/>
        <w:rPr>
          <w:sz w:val="19"/>
        </w:rPr>
      </w:pPr>
    </w:p>
    <w:p w14:paraId="5211C5AF" w14:textId="77777777" w:rsidR="00433F6B" w:rsidRDefault="00433F6B" w:rsidP="00433F6B">
      <w:pPr>
        <w:pStyle w:val="Paragrafoelenco"/>
        <w:numPr>
          <w:ilvl w:val="2"/>
          <w:numId w:val="10"/>
        </w:numPr>
        <w:tabs>
          <w:tab w:val="left" w:pos="2244"/>
        </w:tabs>
        <w:spacing w:before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t>Punti di forza</w:t>
      </w:r>
    </w:p>
    <w:p w14:paraId="0070B1C8" w14:textId="77777777" w:rsidR="00433F6B" w:rsidRDefault="00433F6B" w:rsidP="00433F6B">
      <w:pPr>
        <w:pStyle w:val="Corpotesto"/>
        <w:spacing w:line="242" w:lineRule="auto"/>
        <w:ind w:right="723"/>
      </w:pPr>
    </w:p>
    <w:p w14:paraId="6ACBE541" w14:textId="353E96C1" w:rsidR="00433F6B" w:rsidRDefault="00433F6B" w:rsidP="00433F6B">
      <w:pPr>
        <w:pStyle w:val="Paragrafoelenco"/>
        <w:numPr>
          <w:ilvl w:val="3"/>
          <w:numId w:val="10"/>
        </w:numPr>
        <w:tabs>
          <w:tab w:val="left" w:pos="294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Semplicit</w:t>
      </w:r>
      <w:r>
        <w:rPr>
          <w:rFonts w:ascii="Arial"/>
          <w:b/>
          <w:sz w:val="20"/>
        </w:rPr>
        <w:t>à</w:t>
      </w:r>
    </w:p>
    <w:p w14:paraId="2B26DF3B" w14:textId="77777777" w:rsidR="00433F6B" w:rsidRDefault="00433F6B" w:rsidP="00433F6B">
      <w:pPr>
        <w:pStyle w:val="Corpotesto"/>
        <w:spacing w:before="8"/>
        <w:rPr>
          <w:rFonts w:ascii="Arial"/>
          <w:b/>
          <w:sz w:val="19"/>
        </w:rPr>
      </w:pPr>
    </w:p>
    <w:p w14:paraId="09DBC00D" w14:textId="10F9BFDB" w:rsidR="00433F6B" w:rsidRDefault="00433F6B" w:rsidP="00433F6B">
      <w:pPr>
        <w:pStyle w:val="Corpotesto"/>
        <w:ind w:left="2940" w:right="137"/>
      </w:pPr>
      <w:r>
        <w:t>Facilità di utilizzo e comprensione.</w:t>
      </w:r>
    </w:p>
    <w:p w14:paraId="5841F286" w14:textId="77777777" w:rsidR="00433F6B" w:rsidRDefault="00433F6B" w:rsidP="00433F6B">
      <w:pPr>
        <w:pStyle w:val="Corpotesto"/>
        <w:ind w:left="2940" w:right="137"/>
      </w:pPr>
    </w:p>
    <w:p w14:paraId="1C84C78F" w14:textId="7DB08ABF" w:rsidR="00433F6B" w:rsidRDefault="00433F6B" w:rsidP="00433F6B">
      <w:pPr>
        <w:pStyle w:val="Paragrafoelenco"/>
        <w:numPr>
          <w:ilvl w:val="3"/>
          <w:numId w:val="10"/>
        </w:numPr>
        <w:tabs>
          <w:tab w:val="left" w:pos="294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S</w:t>
      </w:r>
      <w:r w:rsidR="00D139E0">
        <w:rPr>
          <w:rFonts w:ascii="Arial"/>
          <w:b/>
          <w:sz w:val="20"/>
        </w:rPr>
        <w:t>icurezza</w:t>
      </w:r>
    </w:p>
    <w:p w14:paraId="2CE8787D" w14:textId="77777777" w:rsidR="00433F6B" w:rsidRDefault="00433F6B" w:rsidP="00433F6B">
      <w:pPr>
        <w:pStyle w:val="Corpotesto"/>
        <w:spacing w:before="8"/>
        <w:rPr>
          <w:rFonts w:ascii="Arial"/>
          <w:b/>
          <w:sz w:val="19"/>
        </w:rPr>
      </w:pPr>
    </w:p>
    <w:p w14:paraId="4910972F" w14:textId="1234C304" w:rsidR="00433F6B" w:rsidRDefault="00D139E0" w:rsidP="00433F6B">
      <w:pPr>
        <w:pStyle w:val="Corpotesto"/>
        <w:ind w:left="2940" w:right="137"/>
      </w:pPr>
      <w:r>
        <w:t>Il tutto viene gestito dalle politiche Google sulla conservazione dei dati e dei file nella propria area personale sulla piattaforma GCP.</w:t>
      </w:r>
    </w:p>
    <w:p w14:paraId="0D2A36BD" w14:textId="77777777" w:rsidR="00D139E0" w:rsidRDefault="00D139E0" w:rsidP="00433F6B">
      <w:pPr>
        <w:pStyle w:val="Corpotesto"/>
        <w:ind w:left="2940" w:right="137"/>
      </w:pPr>
    </w:p>
    <w:p w14:paraId="66B73752" w14:textId="1DCD7EDA" w:rsidR="00D139E0" w:rsidRDefault="00D139E0" w:rsidP="00D139E0">
      <w:pPr>
        <w:pStyle w:val="Paragrafoelenco"/>
        <w:numPr>
          <w:ilvl w:val="3"/>
          <w:numId w:val="10"/>
        </w:numPr>
        <w:tabs>
          <w:tab w:val="left" w:pos="294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Multiutenza</w:t>
      </w:r>
    </w:p>
    <w:p w14:paraId="1DD2340F" w14:textId="77777777" w:rsidR="00D139E0" w:rsidRDefault="00D139E0" w:rsidP="00D139E0">
      <w:pPr>
        <w:pStyle w:val="Corpotesto"/>
        <w:spacing w:before="8"/>
        <w:rPr>
          <w:rFonts w:ascii="Arial"/>
          <w:b/>
          <w:sz w:val="19"/>
        </w:rPr>
      </w:pPr>
    </w:p>
    <w:p w14:paraId="2423F32D" w14:textId="6FD39F94" w:rsidR="00D139E0" w:rsidRDefault="00D139E0" w:rsidP="00D139E0">
      <w:pPr>
        <w:pStyle w:val="Corpotesto"/>
        <w:ind w:left="2940" w:right="137"/>
      </w:pPr>
      <w:r>
        <w:t>Facilità di utilizzo del software su varie piattaforme, regolate semplicemente d</w:t>
      </w:r>
      <w:r w:rsidR="005F0B7F">
        <w:t>a un</w:t>
      </w:r>
      <w:r>
        <w:t xml:space="preserve"> Log In.</w:t>
      </w:r>
    </w:p>
    <w:p w14:paraId="48906673" w14:textId="77777777" w:rsidR="00D139E0" w:rsidRDefault="00D139E0" w:rsidP="00433F6B">
      <w:pPr>
        <w:pStyle w:val="Corpotesto"/>
        <w:ind w:left="2940" w:right="137"/>
      </w:pPr>
    </w:p>
    <w:p w14:paraId="4E637449" w14:textId="77777777" w:rsidR="00433F6B" w:rsidRDefault="00433F6B" w:rsidP="00433F6B">
      <w:pPr>
        <w:pStyle w:val="Corpotesto"/>
        <w:spacing w:before="2"/>
        <w:rPr>
          <w:sz w:val="19"/>
        </w:rPr>
      </w:pPr>
    </w:p>
    <w:p w14:paraId="5870EBE2" w14:textId="1D4363E2" w:rsidR="00433F6B" w:rsidRDefault="00433F6B" w:rsidP="00433F6B">
      <w:pPr>
        <w:pStyle w:val="Titolo1"/>
        <w:numPr>
          <w:ilvl w:val="2"/>
          <w:numId w:val="10"/>
        </w:numPr>
        <w:tabs>
          <w:tab w:val="left" w:pos="2244"/>
        </w:tabs>
      </w:pPr>
      <w:r>
        <w:t>Punti di debolezza</w:t>
      </w:r>
    </w:p>
    <w:p w14:paraId="3D5B892D" w14:textId="77777777" w:rsidR="00A9494B" w:rsidRDefault="00A9494B" w:rsidP="00A9494B">
      <w:pPr>
        <w:pStyle w:val="Titolo1"/>
        <w:tabs>
          <w:tab w:val="left" w:pos="2244"/>
        </w:tabs>
        <w:ind w:left="2244" w:firstLine="0"/>
      </w:pPr>
    </w:p>
    <w:p w14:paraId="0BECCA32" w14:textId="5DCD21A6" w:rsidR="00A9494B" w:rsidRDefault="00A9494B" w:rsidP="00A9494B">
      <w:pPr>
        <w:pStyle w:val="Paragrafoelenco"/>
        <w:numPr>
          <w:ilvl w:val="3"/>
          <w:numId w:val="10"/>
        </w:numPr>
        <w:tabs>
          <w:tab w:val="left" w:pos="294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Concorrenza</w:t>
      </w:r>
    </w:p>
    <w:p w14:paraId="16159DC2" w14:textId="77777777" w:rsidR="00A9494B" w:rsidRDefault="00A9494B" w:rsidP="00A9494B">
      <w:pPr>
        <w:pStyle w:val="Corpotesto"/>
        <w:spacing w:before="8"/>
        <w:rPr>
          <w:rFonts w:ascii="Arial"/>
          <w:b/>
          <w:sz w:val="19"/>
        </w:rPr>
      </w:pPr>
    </w:p>
    <w:p w14:paraId="760CA075" w14:textId="25830FEF" w:rsidR="00433F6B" w:rsidRDefault="00A9494B" w:rsidP="0046758B">
      <w:pPr>
        <w:pStyle w:val="Corpotesto"/>
        <w:ind w:left="2940" w:right="137"/>
      </w:pPr>
      <w:r>
        <w:t>Lo stesso GEE offre timelapse relativi a tutte le aree coperte dal servizio Google. Sono presenti sul mercato innumerevoli aziende e società di monitoraggio dei territori attraverso satelliti e droni.</w:t>
      </w:r>
    </w:p>
    <w:p w14:paraId="31BCEB7F" w14:textId="77777777" w:rsidR="00433F6B" w:rsidRDefault="00433F6B" w:rsidP="00433F6B">
      <w:pPr>
        <w:pStyle w:val="Corpotesto"/>
        <w:ind w:left="2232" w:right="173"/>
      </w:pPr>
    </w:p>
    <w:p w14:paraId="37A32541" w14:textId="77777777" w:rsidR="00433F6B" w:rsidRDefault="00433F6B" w:rsidP="00433F6B">
      <w:pPr>
        <w:pStyle w:val="Corpotesto"/>
        <w:spacing w:before="8"/>
        <w:rPr>
          <w:rFonts w:ascii="Arial"/>
          <w:b/>
        </w:rPr>
      </w:pPr>
    </w:p>
    <w:p w14:paraId="0FD18EA7" w14:textId="77777777" w:rsidR="00433F6B" w:rsidRDefault="00433F6B" w:rsidP="00C916CB">
      <w:pPr>
        <w:pStyle w:val="Corpotesto"/>
        <w:ind w:left="2232"/>
      </w:pPr>
    </w:p>
    <w:sectPr w:rsidR="00433F6B" w:rsidSect="00B53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536EA"/>
    <w:multiLevelType w:val="hybridMultilevel"/>
    <w:tmpl w:val="EC10C126"/>
    <w:lvl w:ilvl="0" w:tplc="04090003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" w15:restartNumberingAfterBreak="0">
    <w:nsid w:val="0E451FFD"/>
    <w:multiLevelType w:val="multilevel"/>
    <w:tmpl w:val="C778E0DE"/>
    <w:lvl w:ilvl="0">
      <w:start w:val="2"/>
      <w:numFmt w:val="decimal"/>
      <w:lvlText w:val="%1."/>
      <w:lvlJc w:val="left"/>
      <w:pPr>
        <w:ind w:left="816" w:hanging="708"/>
      </w:pPr>
      <w:rPr>
        <w:rFonts w:ascii="Arial" w:eastAsia="Arial" w:hAnsi="Arial" w:cs="Arial" w:hint="default"/>
        <w:b/>
        <w:bCs/>
        <w:spacing w:val="-8"/>
        <w:w w:val="101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524" w:hanging="708"/>
      </w:pPr>
      <w:rPr>
        <w:rFonts w:ascii="Arial" w:eastAsia="Arial" w:hAnsi="Arial" w:cs="Arial" w:hint="default"/>
        <w:b/>
        <w:bCs/>
        <w:spacing w:val="0"/>
        <w:w w:val="101"/>
        <w:sz w:val="20"/>
        <w:szCs w:val="20"/>
        <w:lang w:val="it-IT" w:eastAsia="en-US" w:bidi="ar-SA"/>
      </w:rPr>
    </w:lvl>
    <w:lvl w:ilvl="2">
      <w:numFmt w:val="bullet"/>
      <w:lvlText w:val=""/>
      <w:lvlJc w:val="left"/>
      <w:pPr>
        <w:ind w:left="1884" w:hanging="360"/>
      </w:pPr>
      <w:rPr>
        <w:rFonts w:ascii="Wingdings" w:eastAsia="Wingdings" w:hAnsi="Wingdings" w:cs="Wingdings" w:hint="default"/>
        <w:w w:val="102"/>
        <w:sz w:val="20"/>
        <w:szCs w:val="20"/>
        <w:lang w:val="it-IT" w:eastAsia="en-US" w:bidi="ar-SA"/>
      </w:rPr>
    </w:lvl>
    <w:lvl w:ilvl="3">
      <w:numFmt w:val="bullet"/>
      <w:lvlText w:val=""/>
      <w:lvlJc w:val="left"/>
      <w:pPr>
        <w:ind w:left="2244" w:hanging="360"/>
      </w:pPr>
      <w:rPr>
        <w:rFonts w:ascii="Wingdings" w:eastAsia="Wingdings" w:hAnsi="Wingdings" w:cs="Wingdings" w:hint="default"/>
        <w:w w:val="102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3328" w:hanging="360"/>
      </w:pPr>
      <w:rPr>
        <w:lang w:val="it-IT" w:eastAsia="en-US" w:bidi="ar-SA"/>
      </w:rPr>
    </w:lvl>
    <w:lvl w:ilvl="5">
      <w:numFmt w:val="bullet"/>
      <w:lvlText w:val="•"/>
      <w:lvlJc w:val="left"/>
      <w:pPr>
        <w:ind w:left="4417" w:hanging="360"/>
      </w:pPr>
      <w:rPr>
        <w:lang w:val="it-IT" w:eastAsia="en-US" w:bidi="ar-SA"/>
      </w:rPr>
    </w:lvl>
    <w:lvl w:ilvl="6">
      <w:numFmt w:val="bullet"/>
      <w:lvlText w:val="•"/>
      <w:lvlJc w:val="left"/>
      <w:pPr>
        <w:ind w:left="5505" w:hanging="360"/>
      </w:pPr>
      <w:rPr>
        <w:lang w:val="it-IT" w:eastAsia="en-US" w:bidi="ar-SA"/>
      </w:rPr>
    </w:lvl>
    <w:lvl w:ilvl="7">
      <w:numFmt w:val="bullet"/>
      <w:lvlText w:val="•"/>
      <w:lvlJc w:val="left"/>
      <w:pPr>
        <w:ind w:left="6594" w:hanging="360"/>
      </w:pPr>
      <w:rPr>
        <w:lang w:val="it-IT" w:eastAsia="en-US" w:bidi="ar-SA"/>
      </w:rPr>
    </w:lvl>
    <w:lvl w:ilvl="8">
      <w:numFmt w:val="bullet"/>
      <w:lvlText w:val="•"/>
      <w:lvlJc w:val="left"/>
      <w:pPr>
        <w:ind w:left="7682" w:hanging="360"/>
      </w:pPr>
      <w:rPr>
        <w:lang w:val="it-IT" w:eastAsia="en-US" w:bidi="ar-SA"/>
      </w:rPr>
    </w:lvl>
  </w:abstractNum>
  <w:abstractNum w:abstractNumId="2" w15:restartNumberingAfterBreak="0">
    <w:nsid w:val="122D0968"/>
    <w:multiLevelType w:val="multilevel"/>
    <w:tmpl w:val="33D83C88"/>
    <w:lvl w:ilvl="0">
      <w:start w:val="3"/>
      <w:numFmt w:val="decimal"/>
      <w:lvlText w:val="%1"/>
      <w:lvlJc w:val="left"/>
      <w:pPr>
        <w:ind w:left="2244" w:hanging="720"/>
      </w:pPr>
      <w:rPr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2244" w:hanging="720"/>
      </w:pPr>
      <w:rPr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2244" w:hanging="720"/>
      </w:pPr>
      <w:rPr>
        <w:rFonts w:ascii="Arial" w:eastAsia="Arial" w:hAnsi="Arial" w:cs="Arial" w:hint="default"/>
        <w:b/>
        <w:bCs/>
        <w:w w:val="101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4526" w:hanging="720"/>
      </w:pPr>
      <w:rPr>
        <w:lang w:val="it-IT" w:eastAsia="en-US" w:bidi="ar-SA"/>
      </w:rPr>
    </w:lvl>
    <w:lvl w:ilvl="4">
      <w:numFmt w:val="bullet"/>
      <w:lvlText w:val="•"/>
      <w:lvlJc w:val="left"/>
      <w:pPr>
        <w:ind w:left="5288" w:hanging="720"/>
      </w:pPr>
      <w:rPr>
        <w:lang w:val="it-IT" w:eastAsia="en-US" w:bidi="ar-SA"/>
      </w:rPr>
    </w:lvl>
    <w:lvl w:ilvl="5">
      <w:numFmt w:val="bullet"/>
      <w:lvlText w:val="•"/>
      <w:lvlJc w:val="left"/>
      <w:pPr>
        <w:ind w:left="6050" w:hanging="720"/>
      </w:pPr>
      <w:rPr>
        <w:lang w:val="it-IT" w:eastAsia="en-US" w:bidi="ar-SA"/>
      </w:rPr>
    </w:lvl>
    <w:lvl w:ilvl="6">
      <w:numFmt w:val="bullet"/>
      <w:lvlText w:val="•"/>
      <w:lvlJc w:val="left"/>
      <w:pPr>
        <w:ind w:left="6812" w:hanging="720"/>
      </w:pPr>
      <w:rPr>
        <w:lang w:val="it-IT" w:eastAsia="en-US" w:bidi="ar-SA"/>
      </w:rPr>
    </w:lvl>
    <w:lvl w:ilvl="7">
      <w:numFmt w:val="bullet"/>
      <w:lvlText w:val="•"/>
      <w:lvlJc w:val="left"/>
      <w:pPr>
        <w:ind w:left="7574" w:hanging="720"/>
      </w:pPr>
      <w:rPr>
        <w:lang w:val="it-IT" w:eastAsia="en-US" w:bidi="ar-SA"/>
      </w:rPr>
    </w:lvl>
    <w:lvl w:ilvl="8">
      <w:numFmt w:val="bullet"/>
      <w:lvlText w:val="•"/>
      <w:lvlJc w:val="left"/>
      <w:pPr>
        <w:ind w:left="8336" w:hanging="720"/>
      </w:pPr>
      <w:rPr>
        <w:lang w:val="it-IT" w:eastAsia="en-US" w:bidi="ar-SA"/>
      </w:rPr>
    </w:lvl>
  </w:abstractNum>
  <w:abstractNum w:abstractNumId="3" w15:restartNumberingAfterBreak="0">
    <w:nsid w:val="149A1F33"/>
    <w:multiLevelType w:val="hybridMultilevel"/>
    <w:tmpl w:val="4F144556"/>
    <w:lvl w:ilvl="0" w:tplc="04090003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4" w15:restartNumberingAfterBreak="0">
    <w:nsid w:val="23D01DE1"/>
    <w:multiLevelType w:val="hybridMultilevel"/>
    <w:tmpl w:val="EB2C7854"/>
    <w:lvl w:ilvl="0" w:tplc="0410000F">
      <w:start w:val="1"/>
      <w:numFmt w:val="decimal"/>
      <w:lvlText w:val="%1."/>
      <w:lvlJc w:val="left"/>
      <w:pPr>
        <w:ind w:left="3660" w:hanging="360"/>
      </w:pPr>
    </w:lvl>
    <w:lvl w:ilvl="1" w:tplc="04100019" w:tentative="1">
      <w:start w:val="1"/>
      <w:numFmt w:val="lowerLetter"/>
      <w:lvlText w:val="%2."/>
      <w:lvlJc w:val="left"/>
      <w:pPr>
        <w:ind w:left="4380" w:hanging="360"/>
      </w:pPr>
    </w:lvl>
    <w:lvl w:ilvl="2" w:tplc="0410001B" w:tentative="1">
      <w:start w:val="1"/>
      <w:numFmt w:val="lowerRoman"/>
      <w:lvlText w:val="%3."/>
      <w:lvlJc w:val="right"/>
      <w:pPr>
        <w:ind w:left="5100" w:hanging="180"/>
      </w:pPr>
    </w:lvl>
    <w:lvl w:ilvl="3" w:tplc="0410000F" w:tentative="1">
      <w:start w:val="1"/>
      <w:numFmt w:val="decimal"/>
      <w:lvlText w:val="%4."/>
      <w:lvlJc w:val="left"/>
      <w:pPr>
        <w:ind w:left="5820" w:hanging="360"/>
      </w:pPr>
    </w:lvl>
    <w:lvl w:ilvl="4" w:tplc="04100019" w:tentative="1">
      <w:start w:val="1"/>
      <w:numFmt w:val="lowerLetter"/>
      <w:lvlText w:val="%5."/>
      <w:lvlJc w:val="left"/>
      <w:pPr>
        <w:ind w:left="6540" w:hanging="360"/>
      </w:pPr>
    </w:lvl>
    <w:lvl w:ilvl="5" w:tplc="0410001B" w:tentative="1">
      <w:start w:val="1"/>
      <w:numFmt w:val="lowerRoman"/>
      <w:lvlText w:val="%6."/>
      <w:lvlJc w:val="right"/>
      <w:pPr>
        <w:ind w:left="7260" w:hanging="180"/>
      </w:pPr>
    </w:lvl>
    <w:lvl w:ilvl="6" w:tplc="0410000F" w:tentative="1">
      <w:start w:val="1"/>
      <w:numFmt w:val="decimal"/>
      <w:lvlText w:val="%7."/>
      <w:lvlJc w:val="left"/>
      <w:pPr>
        <w:ind w:left="7980" w:hanging="360"/>
      </w:pPr>
    </w:lvl>
    <w:lvl w:ilvl="7" w:tplc="04100019" w:tentative="1">
      <w:start w:val="1"/>
      <w:numFmt w:val="lowerLetter"/>
      <w:lvlText w:val="%8."/>
      <w:lvlJc w:val="left"/>
      <w:pPr>
        <w:ind w:left="8700" w:hanging="360"/>
      </w:pPr>
    </w:lvl>
    <w:lvl w:ilvl="8" w:tplc="0410001B" w:tentative="1">
      <w:start w:val="1"/>
      <w:numFmt w:val="lowerRoman"/>
      <w:lvlText w:val="%9."/>
      <w:lvlJc w:val="right"/>
      <w:pPr>
        <w:ind w:left="9420" w:hanging="180"/>
      </w:pPr>
    </w:lvl>
  </w:abstractNum>
  <w:abstractNum w:abstractNumId="5" w15:restartNumberingAfterBreak="0">
    <w:nsid w:val="24D65734"/>
    <w:multiLevelType w:val="hybridMultilevel"/>
    <w:tmpl w:val="5B16D012"/>
    <w:lvl w:ilvl="0" w:tplc="0410000F">
      <w:start w:val="1"/>
      <w:numFmt w:val="decimal"/>
      <w:lvlText w:val="%1."/>
      <w:lvlJc w:val="left"/>
      <w:pPr>
        <w:ind w:left="2952" w:hanging="360"/>
      </w:pPr>
    </w:lvl>
    <w:lvl w:ilvl="1" w:tplc="04100019" w:tentative="1">
      <w:start w:val="1"/>
      <w:numFmt w:val="lowerLetter"/>
      <w:lvlText w:val="%2."/>
      <w:lvlJc w:val="left"/>
      <w:pPr>
        <w:ind w:left="3672" w:hanging="360"/>
      </w:pPr>
    </w:lvl>
    <w:lvl w:ilvl="2" w:tplc="0410001B" w:tentative="1">
      <w:start w:val="1"/>
      <w:numFmt w:val="lowerRoman"/>
      <w:lvlText w:val="%3."/>
      <w:lvlJc w:val="right"/>
      <w:pPr>
        <w:ind w:left="4392" w:hanging="180"/>
      </w:pPr>
    </w:lvl>
    <w:lvl w:ilvl="3" w:tplc="0410000F" w:tentative="1">
      <w:start w:val="1"/>
      <w:numFmt w:val="decimal"/>
      <w:lvlText w:val="%4."/>
      <w:lvlJc w:val="left"/>
      <w:pPr>
        <w:ind w:left="5112" w:hanging="360"/>
      </w:pPr>
    </w:lvl>
    <w:lvl w:ilvl="4" w:tplc="04100019" w:tentative="1">
      <w:start w:val="1"/>
      <w:numFmt w:val="lowerLetter"/>
      <w:lvlText w:val="%5."/>
      <w:lvlJc w:val="left"/>
      <w:pPr>
        <w:ind w:left="5832" w:hanging="360"/>
      </w:pPr>
    </w:lvl>
    <w:lvl w:ilvl="5" w:tplc="0410001B" w:tentative="1">
      <w:start w:val="1"/>
      <w:numFmt w:val="lowerRoman"/>
      <w:lvlText w:val="%6."/>
      <w:lvlJc w:val="right"/>
      <w:pPr>
        <w:ind w:left="6552" w:hanging="180"/>
      </w:pPr>
    </w:lvl>
    <w:lvl w:ilvl="6" w:tplc="0410000F" w:tentative="1">
      <w:start w:val="1"/>
      <w:numFmt w:val="decimal"/>
      <w:lvlText w:val="%7."/>
      <w:lvlJc w:val="left"/>
      <w:pPr>
        <w:ind w:left="7272" w:hanging="360"/>
      </w:pPr>
    </w:lvl>
    <w:lvl w:ilvl="7" w:tplc="04100019" w:tentative="1">
      <w:start w:val="1"/>
      <w:numFmt w:val="lowerLetter"/>
      <w:lvlText w:val="%8."/>
      <w:lvlJc w:val="left"/>
      <w:pPr>
        <w:ind w:left="7992" w:hanging="360"/>
      </w:pPr>
    </w:lvl>
    <w:lvl w:ilvl="8" w:tplc="0410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6" w15:restartNumberingAfterBreak="0">
    <w:nsid w:val="264432CD"/>
    <w:multiLevelType w:val="hybridMultilevel"/>
    <w:tmpl w:val="3056C92C"/>
    <w:lvl w:ilvl="0" w:tplc="04090003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7" w15:restartNumberingAfterBreak="0">
    <w:nsid w:val="32B86ED4"/>
    <w:multiLevelType w:val="multilevel"/>
    <w:tmpl w:val="0B4EF132"/>
    <w:lvl w:ilvl="0">
      <w:start w:val="1"/>
      <w:numFmt w:val="decimal"/>
      <w:lvlText w:val="%1."/>
      <w:lvlJc w:val="left"/>
      <w:pPr>
        <w:ind w:left="816" w:hanging="708"/>
      </w:pPr>
      <w:rPr>
        <w:rFonts w:ascii="Arial" w:eastAsia="Arial" w:hAnsi="Arial" w:cs="Arial" w:hint="default"/>
        <w:b/>
        <w:bCs/>
        <w:spacing w:val="-8"/>
        <w:w w:val="101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524" w:hanging="708"/>
      </w:pPr>
      <w:rPr>
        <w:rFonts w:ascii="Arial" w:eastAsia="Arial" w:hAnsi="Arial" w:cs="Arial" w:hint="default"/>
        <w:b/>
        <w:bCs/>
        <w:spacing w:val="0"/>
        <w:w w:val="101"/>
        <w:sz w:val="20"/>
        <w:szCs w:val="20"/>
        <w:lang w:val="it-IT" w:eastAsia="en-US" w:bidi="ar-SA"/>
      </w:rPr>
    </w:lvl>
    <w:lvl w:ilvl="2">
      <w:numFmt w:val="bullet"/>
      <w:lvlText w:val=""/>
      <w:lvlJc w:val="left"/>
      <w:pPr>
        <w:ind w:left="1884" w:hanging="360"/>
      </w:pPr>
      <w:rPr>
        <w:rFonts w:ascii="Symbol" w:eastAsia="Symbol" w:hAnsi="Symbol" w:cs="Symbol" w:hint="default"/>
        <w:w w:val="172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2877" w:hanging="360"/>
      </w:pPr>
      <w:rPr>
        <w:lang w:val="it-IT" w:eastAsia="en-US" w:bidi="ar-SA"/>
      </w:rPr>
    </w:lvl>
    <w:lvl w:ilvl="4">
      <w:numFmt w:val="bullet"/>
      <w:lvlText w:val="•"/>
      <w:lvlJc w:val="left"/>
      <w:pPr>
        <w:ind w:left="3875" w:hanging="360"/>
      </w:pPr>
      <w:rPr>
        <w:lang w:val="it-IT" w:eastAsia="en-US" w:bidi="ar-SA"/>
      </w:rPr>
    </w:lvl>
    <w:lvl w:ilvl="5">
      <w:numFmt w:val="bullet"/>
      <w:lvlText w:val="•"/>
      <w:lvlJc w:val="left"/>
      <w:pPr>
        <w:ind w:left="4872" w:hanging="360"/>
      </w:pPr>
      <w:rPr>
        <w:lang w:val="it-IT" w:eastAsia="en-US" w:bidi="ar-SA"/>
      </w:rPr>
    </w:lvl>
    <w:lvl w:ilvl="6">
      <w:numFmt w:val="bullet"/>
      <w:lvlText w:val="•"/>
      <w:lvlJc w:val="left"/>
      <w:pPr>
        <w:ind w:left="5870" w:hanging="360"/>
      </w:pPr>
      <w:rPr>
        <w:lang w:val="it-IT" w:eastAsia="en-US" w:bidi="ar-SA"/>
      </w:rPr>
    </w:lvl>
    <w:lvl w:ilvl="7">
      <w:numFmt w:val="bullet"/>
      <w:lvlText w:val="•"/>
      <w:lvlJc w:val="left"/>
      <w:pPr>
        <w:ind w:left="6867" w:hanging="360"/>
      </w:pPr>
      <w:rPr>
        <w:lang w:val="it-IT" w:eastAsia="en-US" w:bidi="ar-SA"/>
      </w:rPr>
    </w:lvl>
    <w:lvl w:ilvl="8">
      <w:numFmt w:val="bullet"/>
      <w:lvlText w:val="•"/>
      <w:lvlJc w:val="left"/>
      <w:pPr>
        <w:ind w:left="7865" w:hanging="360"/>
      </w:pPr>
      <w:rPr>
        <w:lang w:val="it-IT" w:eastAsia="en-US" w:bidi="ar-SA"/>
      </w:rPr>
    </w:lvl>
  </w:abstractNum>
  <w:abstractNum w:abstractNumId="8" w15:restartNumberingAfterBreak="0">
    <w:nsid w:val="37840FC0"/>
    <w:multiLevelType w:val="hybridMultilevel"/>
    <w:tmpl w:val="B55E4700"/>
    <w:lvl w:ilvl="0" w:tplc="0410000F">
      <w:start w:val="1"/>
      <w:numFmt w:val="decimal"/>
      <w:lvlText w:val="%1."/>
      <w:lvlJc w:val="left"/>
      <w:pPr>
        <w:ind w:left="2243" w:hanging="360"/>
      </w:pPr>
    </w:lvl>
    <w:lvl w:ilvl="1" w:tplc="04100019" w:tentative="1">
      <w:start w:val="1"/>
      <w:numFmt w:val="lowerLetter"/>
      <w:lvlText w:val="%2."/>
      <w:lvlJc w:val="left"/>
      <w:pPr>
        <w:ind w:left="2963" w:hanging="360"/>
      </w:pPr>
    </w:lvl>
    <w:lvl w:ilvl="2" w:tplc="0410001B" w:tentative="1">
      <w:start w:val="1"/>
      <w:numFmt w:val="lowerRoman"/>
      <w:lvlText w:val="%3."/>
      <w:lvlJc w:val="right"/>
      <w:pPr>
        <w:ind w:left="3683" w:hanging="180"/>
      </w:pPr>
    </w:lvl>
    <w:lvl w:ilvl="3" w:tplc="0410000F" w:tentative="1">
      <w:start w:val="1"/>
      <w:numFmt w:val="decimal"/>
      <w:lvlText w:val="%4."/>
      <w:lvlJc w:val="left"/>
      <w:pPr>
        <w:ind w:left="4403" w:hanging="360"/>
      </w:pPr>
    </w:lvl>
    <w:lvl w:ilvl="4" w:tplc="04100019" w:tentative="1">
      <w:start w:val="1"/>
      <w:numFmt w:val="lowerLetter"/>
      <w:lvlText w:val="%5."/>
      <w:lvlJc w:val="left"/>
      <w:pPr>
        <w:ind w:left="5123" w:hanging="360"/>
      </w:pPr>
    </w:lvl>
    <w:lvl w:ilvl="5" w:tplc="0410001B" w:tentative="1">
      <w:start w:val="1"/>
      <w:numFmt w:val="lowerRoman"/>
      <w:lvlText w:val="%6."/>
      <w:lvlJc w:val="right"/>
      <w:pPr>
        <w:ind w:left="5843" w:hanging="180"/>
      </w:pPr>
    </w:lvl>
    <w:lvl w:ilvl="6" w:tplc="0410000F" w:tentative="1">
      <w:start w:val="1"/>
      <w:numFmt w:val="decimal"/>
      <w:lvlText w:val="%7."/>
      <w:lvlJc w:val="left"/>
      <w:pPr>
        <w:ind w:left="6563" w:hanging="360"/>
      </w:pPr>
    </w:lvl>
    <w:lvl w:ilvl="7" w:tplc="04100019" w:tentative="1">
      <w:start w:val="1"/>
      <w:numFmt w:val="lowerLetter"/>
      <w:lvlText w:val="%8."/>
      <w:lvlJc w:val="left"/>
      <w:pPr>
        <w:ind w:left="7283" w:hanging="360"/>
      </w:pPr>
    </w:lvl>
    <w:lvl w:ilvl="8" w:tplc="0410001B" w:tentative="1">
      <w:start w:val="1"/>
      <w:numFmt w:val="lowerRoman"/>
      <w:lvlText w:val="%9."/>
      <w:lvlJc w:val="right"/>
      <w:pPr>
        <w:ind w:left="8003" w:hanging="180"/>
      </w:pPr>
    </w:lvl>
  </w:abstractNum>
  <w:abstractNum w:abstractNumId="9" w15:restartNumberingAfterBreak="0">
    <w:nsid w:val="400B33F0"/>
    <w:multiLevelType w:val="hybridMultilevel"/>
    <w:tmpl w:val="7B829FD8"/>
    <w:lvl w:ilvl="0" w:tplc="04090003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0" w15:restartNumberingAfterBreak="0">
    <w:nsid w:val="43566FCD"/>
    <w:multiLevelType w:val="hybridMultilevel"/>
    <w:tmpl w:val="D03ABEB8"/>
    <w:lvl w:ilvl="0" w:tplc="04090003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11" w15:restartNumberingAfterBreak="0">
    <w:nsid w:val="44483A37"/>
    <w:multiLevelType w:val="hybridMultilevel"/>
    <w:tmpl w:val="AE209024"/>
    <w:lvl w:ilvl="0" w:tplc="843C6DCC">
      <w:numFmt w:val="bullet"/>
      <w:lvlText w:val=""/>
      <w:lvlJc w:val="left"/>
      <w:pPr>
        <w:ind w:left="1883" w:hanging="360"/>
      </w:pPr>
      <w:rPr>
        <w:rFonts w:ascii="Wingdings" w:eastAsia="Arial MT" w:hAnsi="Wingdings" w:cs="Arial MT" w:hint="default"/>
      </w:rPr>
    </w:lvl>
    <w:lvl w:ilvl="1" w:tplc="0410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2" w15:restartNumberingAfterBreak="0">
    <w:nsid w:val="54A86BB5"/>
    <w:multiLevelType w:val="hybridMultilevel"/>
    <w:tmpl w:val="AD58A5F6"/>
    <w:lvl w:ilvl="0" w:tplc="0410000F">
      <w:start w:val="1"/>
      <w:numFmt w:val="decimal"/>
      <w:lvlText w:val="%1."/>
      <w:lvlJc w:val="left"/>
      <w:pPr>
        <w:ind w:left="2952" w:hanging="360"/>
      </w:pPr>
    </w:lvl>
    <w:lvl w:ilvl="1" w:tplc="04100019" w:tentative="1">
      <w:start w:val="1"/>
      <w:numFmt w:val="lowerLetter"/>
      <w:lvlText w:val="%2."/>
      <w:lvlJc w:val="left"/>
      <w:pPr>
        <w:ind w:left="3672" w:hanging="360"/>
      </w:pPr>
    </w:lvl>
    <w:lvl w:ilvl="2" w:tplc="0410001B" w:tentative="1">
      <w:start w:val="1"/>
      <w:numFmt w:val="lowerRoman"/>
      <w:lvlText w:val="%3."/>
      <w:lvlJc w:val="right"/>
      <w:pPr>
        <w:ind w:left="4392" w:hanging="180"/>
      </w:pPr>
    </w:lvl>
    <w:lvl w:ilvl="3" w:tplc="0410000F" w:tentative="1">
      <w:start w:val="1"/>
      <w:numFmt w:val="decimal"/>
      <w:lvlText w:val="%4."/>
      <w:lvlJc w:val="left"/>
      <w:pPr>
        <w:ind w:left="5112" w:hanging="360"/>
      </w:pPr>
    </w:lvl>
    <w:lvl w:ilvl="4" w:tplc="04100019" w:tentative="1">
      <w:start w:val="1"/>
      <w:numFmt w:val="lowerLetter"/>
      <w:lvlText w:val="%5."/>
      <w:lvlJc w:val="left"/>
      <w:pPr>
        <w:ind w:left="5832" w:hanging="360"/>
      </w:pPr>
    </w:lvl>
    <w:lvl w:ilvl="5" w:tplc="0410001B" w:tentative="1">
      <w:start w:val="1"/>
      <w:numFmt w:val="lowerRoman"/>
      <w:lvlText w:val="%6."/>
      <w:lvlJc w:val="right"/>
      <w:pPr>
        <w:ind w:left="6552" w:hanging="180"/>
      </w:pPr>
    </w:lvl>
    <w:lvl w:ilvl="6" w:tplc="0410000F" w:tentative="1">
      <w:start w:val="1"/>
      <w:numFmt w:val="decimal"/>
      <w:lvlText w:val="%7."/>
      <w:lvlJc w:val="left"/>
      <w:pPr>
        <w:ind w:left="7272" w:hanging="360"/>
      </w:pPr>
    </w:lvl>
    <w:lvl w:ilvl="7" w:tplc="04100019" w:tentative="1">
      <w:start w:val="1"/>
      <w:numFmt w:val="lowerLetter"/>
      <w:lvlText w:val="%8."/>
      <w:lvlJc w:val="left"/>
      <w:pPr>
        <w:ind w:left="7992" w:hanging="360"/>
      </w:pPr>
    </w:lvl>
    <w:lvl w:ilvl="8" w:tplc="0410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3" w15:restartNumberingAfterBreak="0">
    <w:nsid w:val="5D502070"/>
    <w:multiLevelType w:val="multilevel"/>
    <w:tmpl w:val="43A46F42"/>
    <w:lvl w:ilvl="0">
      <w:start w:val="1"/>
      <w:numFmt w:val="decimal"/>
      <w:lvlText w:val="%1."/>
      <w:lvlJc w:val="left"/>
      <w:pPr>
        <w:ind w:left="816" w:hanging="708"/>
      </w:pPr>
      <w:rPr>
        <w:rFonts w:ascii="Arial MT" w:eastAsia="Arial MT" w:hAnsi="Arial MT" w:cs="Arial MT" w:hint="default"/>
        <w:spacing w:val="-8"/>
        <w:w w:val="102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524" w:hanging="708"/>
      </w:pPr>
      <w:rPr>
        <w:rFonts w:ascii="Arial MT" w:eastAsia="Arial MT" w:hAnsi="Arial MT" w:cs="Arial MT" w:hint="default"/>
        <w:spacing w:val="0"/>
        <w:w w:val="101"/>
        <w:sz w:val="20"/>
        <w:szCs w:val="20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2244" w:hanging="720"/>
      </w:pPr>
      <w:rPr>
        <w:rFonts w:ascii="Arial MT" w:eastAsia="Arial MT" w:hAnsi="Arial MT" w:cs="Arial MT" w:hint="default"/>
        <w:w w:val="101"/>
        <w:sz w:val="20"/>
        <w:szCs w:val="20"/>
        <w:lang w:val="it-IT" w:eastAsia="en-US" w:bidi="ar-SA"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ascii="Arial MT" w:eastAsia="Arial MT" w:hAnsi="Arial MT" w:cs="Arial MT" w:hint="default"/>
        <w:w w:val="101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3640" w:hanging="720"/>
      </w:pPr>
      <w:rPr>
        <w:lang w:val="it-IT" w:eastAsia="en-US" w:bidi="ar-SA"/>
      </w:rPr>
    </w:lvl>
    <w:lvl w:ilvl="5">
      <w:numFmt w:val="bullet"/>
      <w:lvlText w:val="•"/>
      <w:lvlJc w:val="left"/>
      <w:pPr>
        <w:ind w:left="4676" w:hanging="720"/>
      </w:pPr>
      <w:rPr>
        <w:lang w:val="it-IT" w:eastAsia="en-US" w:bidi="ar-SA"/>
      </w:rPr>
    </w:lvl>
    <w:lvl w:ilvl="6">
      <w:numFmt w:val="bullet"/>
      <w:lvlText w:val="•"/>
      <w:lvlJc w:val="left"/>
      <w:pPr>
        <w:ind w:left="5713" w:hanging="720"/>
      </w:pPr>
      <w:rPr>
        <w:lang w:val="it-IT" w:eastAsia="en-US" w:bidi="ar-SA"/>
      </w:rPr>
    </w:lvl>
    <w:lvl w:ilvl="7">
      <w:numFmt w:val="bullet"/>
      <w:lvlText w:val="•"/>
      <w:lvlJc w:val="left"/>
      <w:pPr>
        <w:ind w:left="6750" w:hanging="720"/>
      </w:pPr>
      <w:rPr>
        <w:lang w:val="it-IT" w:eastAsia="en-US" w:bidi="ar-SA"/>
      </w:rPr>
    </w:lvl>
    <w:lvl w:ilvl="8">
      <w:numFmt w:val="bullet"/>
      <w:lvlText w:val="•"/>
      <w:lvlJc w:val="left"/>
      <w:pPr>
        <w:ind w:left="7786" w:hanging="720"/>
      </w:pPr>
      <w:rPr>
        <w:lang w:val="it-IT" w:eastAsia="en-US" w:bidi="ar-SA"/>
      </w:rPr>
    </w:lvl>
  </w:abstractNum>
  <w:abstractNum w:abstractNumId="14" w15:restartNumberingAfterBreak="0">
    <w:nsid w:val="620E7CFD"/>
    <w:multiLevelType w:val="multilevel"/>
    <w:tmpl w:val="785AA74A"/>
    <w:lvl w:ilvl="0">
      <w:start w:val="3"/>
      <w:numFmt w:val="decimal"/>
      <w:lvlText w:val="%1"/>
      <w:lvlJc w:val="left"/>
      <w:pPr>
        <w:ind w:left="2244" w:hanging="720"/>
      </w:pPr>
      <w:rPr>
        <w:lang w:val="it-IT" w:eastAsia="en-US" w:bidi="ar-SA"/>
      </w:rPr>
    </w:lvl>
    <w:lvl w:ilvl="1">
      <w:start w:val="2"/>
      <w:numFmt w:val="decimal"/>
      <w:lvlText w:val="%1.%2"/>
      <w:lvlJc w:val="left"/>
      <w:pPr>
        <w:ind w:left="2244" w:hanging="720"/>
      </w:pPr>
      <w:rPr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2244" w:hanging="720"/>
      </w:pPr>
      <w:rPr>
        <w:rFonts w:ascii="Arial" w:eastAsia="Arial" w:hAnsi="Arial" w:cs="Arial" w:hint="default"/>
        <w:b/>
        <w:bCs/>
        <w:w w:val="101"/>
        <w:sz w:val="20"/>
        <w:szCs w:val="20"/>
        <w:lang w:val="it-IT" w:eastAsia="en-US" w:bidi="ar-SA"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ascii="Arial" w:eastAsia="Arial" w:hAnsi="Arial" w:cs="Arial" w:hint="default"/>
        <w:b/>
        <w:bCs/>
        <w:w w:val="101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5195" w:hanging="720"/>
      </w:pPr>
      <w:rPr>
        <w:lang w:val="it-IT" w:eastAsia="en-US" w:bidi="ar-SA"/>
      </w:rPr>
    </w:lvl>
    <w:lvl w:ilvl="5">
      <w:numFmt w:val="bullet"/>
      <w:lvlText w:val="•"/>
      <w:lvlJc w:val="left"/>
      <w:pPr>
        <w:ind w:left="5972" w:hanging="720"/>
      </w:pPr>
      <w:rPr>
        <w:lang w:val="it-IT" w:eastAsia="en-US" w:bidi="ar-SA"/>
      </w:rPr>
    </w:lvl>
    <w:lvl w:ilvl="6">
      <w:numFmt w:val="bullet"/>
      <w:lvlText w:val="•"/>
      <w:lvlJc w:val="left"/>
      <w:pPr>
        <w:ind w:left="6750" w:hanging="720"/>
      </w:pPr>
      <w:rPr>
        <w:lang w:val="it-IT" w:eastAsia="en-US" w:bidi="ar-SA"/>
      </w:rPr>
    </w:lvl>
    <w:lvl w:ilvl="7">
      <w:numFmt w:val="bullet"/>
      <w:lvlText w:val="•"/>
      <w:lvlJc w:val="left"/>
      <w:pPr>
        <w:ind w:left="7527" w:hanging="720"/>
      </w:pPr>
      <w:rPr>
        <w:lang w:val="it-IT" w:eastAsia="en-US" w:bidi="ar-SA"/>
      </w:rPr>
    </w:lvl>
    <w:lvl w:ilvl="8">
      <w:numFmt w:val="bullet"/>
      <w:lvlText w:val="•"/>
      <w:lvlJc w:val="left"/>
      <w:pPr>
        <w:ind w:left="8305" w:hanging="720"/>
      </w:pPr>
      <w:rPr>
        <w:lang w:val="it-IT" w:eastAsia="en-US" w:bidi="ar-SA"/>
      </w:rPr>
    </w:lvl>
  </w:abstractNum>
  <w:abstractNum w:abstractNumId="15" w15:restartNumberingAfterBreak="0">
    <w:nsid w:val="693C6472"/>
    <w:multiLevelType w:val="hybridMultilevel"/>
    <w:tmpl w:val="4B4C2074"/>
    <w:lvl w:ilvl="0" w:tplc="0409000D">
      <w:start w:val="1"/>
      <w:numFmt w:val="bullet"/>
      <w:lvlText w:val=""/>
      <w:lvlJc w:val="left"/>
      <w:pPr>
        <w:ind w:left="224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9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4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1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8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5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003" w:hanging="360"/>
      </w:pPr>
      <w:rPr>
        <w:rFonts w:ascii="Wingdings" w:hAnsi="Wingdings" w:hint="default"/>
      </w:rPr>
    </w:lvl>
  </w:abstractNum>
  <w:abstractNum w:abstractNumId="16" w15:restartNumberingAfterBreak="0">
    <w:nsid w:val="770972A8"/>
    <w:multiLevelType w:val="hybridMultilevel"/>
    <w:tmpl w:val="EBA82A4E"/>
    <w:lvl w:ilvl="0" w:tplc="04100001">
      <w:start w:val="1"/>
      <w:numFmt w:val="bullet"/>
      <w:lvlText w:val=""/>
      <w:lvlJc w:val="left"/>
      <w:pPr>
        <w:ind w:left="22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9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4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1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8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5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003" w:hanging="360"/>
      </w:pPr>
      <w:rPr>
        <w:rFonts w:ascii="Wingdings" w:hAnsi="Wingdings" w:hint="default"/>
      </w:rPr>
    </w:lvl>
  </w:abstractNum>
  <w:abstractNum w:abstractNumId="17" w15:restartNumberingAfterBreak="0">
    <w:nsid w:val="78D43715"/>
    <w:multiLevelType w:val="hybridMultilevel"/>
    <w:tmpl w:val="C352A556"/>
    <w:lvl w:ilvl="0" w:tplc="56BA9116">
      <w:numFmt w:val="bullet"/>
      <w:lvlText w:val=""/>
      <w:lvlJc w:val="left"/>
      <w:pPr>
        <w:ind w:left="1176" w:hanging="360"/>
      </w:pPr>
      <w:rPr>
        <w:rFonts w:ascii="Wingdings" w:eastAsia="Wingdings" w:hAnsi="Wingdings" w:cs="Wingdings" w:hint="default"/>
        <w:w w:val="102"/>
        <w:sz w:val="20"/>
        <w:szCs w:val="20"/>
        <w:lang w:val="it-IT" w:eastAsia="en-US" w:bidi="ar-SA"/>
      </w:rPr>
    </w:lvl>
    <w:lvl w:ilvl="1" w:tplc="760E942A">
      <w:numFmt w:val="bullet"/>
      <w:lvlText w:val="•"/>
      <w:lvlJc w:val="left"/>
      <w:pPr>
        <w:ind w:left="2048" w:hanging="360"/>
      </w:pPr>
      <w:rPr>
        <w:lang w:val="it-IT" w:eastAsia="en-US" w:bidi="ar-SA"/>
      </w:rPr>
    </w:lvl>
    <w:lvl w:ilvl="2" w:tplc="71EABED6">
      <w:numFmt w:val="bullet"/>
      <w:lvlText w:val="•"/>
      <w:lvlJc w:val="left"/>
      <w:pPr>
        <w:ind w:left="2916" w:hanging="360"/>
      </w:pPr>
      <w:rPr>
        <w:lang w:val="it-IT" w:eastAsia="en-US" w:bidi="ar-SA"/>
      </w:rPr>
    </w:lvl>
    <w:lvl w:ilvl="3" w:tplc="A30C72EE">
      <w:numFmt w:val="bullet"/>
      <w:lvlText w:val="•"/>
      <w:lvlJc w:val="left"/>
      <w:pPr>
        <w:ind w:left="3784" w:hanging="360"/>
      </w:pPr>
      <w:rPr>
        <w:lang w:val="it-IT" w:eastAsia="en-US" w:bidi="ar-SA"/>
      </w:rPr>
    </w:lvl>
    <w:lvl w:ilvl="4" w:tplc="79C02AC0">
      <w:numFmt w:val="bullet"/>
      <w:lvlText w:val="•"/>
      <w:lvlJc w:val="left"/>
      <w:pPr>
        <w:ind w:left="4652" w:hanging="360"/>
      </w:pPr>
      <w:rPr>
        <w:lang w:val="it-IT" w:eastAsia="en-US" w:bidi="ar-SA"/>
      </w:rPr>
    </w:lvl>
    <w:lvl w:ilvl="5" w:tplc="8E4C6F24">
      <w:numFmt w:val="bullet"/>
      <w:lvlText w:val="•"/>
      <w:lvlJc w:val="left"/>
      <w:pPr>
        <w:ind w:left="5520" w:hanging="360"/>
      </w:pPr>
      <w:rPr>
        <w:lang w:val="it-IT" w:eastAsia="en-US" w:bidi="ar-SA"/>
      </w:rPr>
    </w:lvl>
    <w:lvl w:ilvl="6" w:tplc="4380DF14">
      <w:numFmt w:val="bullet"/>
      <w:lvlText w:val="•"/>
      <w:lvlJc w:val="left"/>
      <w:pPr>
        <w:ind w:left="6388" w:hanging="360"/>
      </w:pPr>
      <w:rPr>
        <w:lang w:val="it-IT" w:eastAsia="en-US" w:bidi="ar-SA"/>
      </w:rPr>
    </w:lvl>
    <w:lvl w:ilvl="7" w:tplc="A920C348">
      <w:numFmt w:val="bullet"/>
      <w:lvlText w:val="•"/>
      <w:lvlJc w:val="left"/>
      <w:pPr>
        <w:ind w:left="7256" w:hanging="360"/>
      </w:pPr>
      <w:rPr>
        <w:lang w:val="it-IT" w:eastAsia="en-US" w:bidi="ar-SA"/>
      </w:rPr>
    </w:lvl>
    <w:lvl w:ilvl="8" w:tplc="366EA4DC">
      <w:numFmt w:val="bullet"/>
      <w:lvlText w:val="•"/>
      <w:lvlJc w:val="left"/>
      <w:pPr>
        <w:ind w:left="8124" w:hanging="360"/>
      </w:pPr>
      <w:rPr>
        <w:lang w:val="it-IT" w:eastAsia="en-US" w:bidi="ar-SA"/>
      </w:rPr>
    </w:lvl>
  </w:abstractNum>
  <w:num w:numId="1" w16cid:durableId="211305328">
    <w:abstractNumId w:val="13"/>
  </w:num>
  <w:num w:numId="2" w16cid:durableId="133642228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" w16cid:durableId="1346856946">
    <w:abstractNumId w:val="7"/>
  </w:num>
  <w:num w:numId="4" w16cid:durableId="1144272742">
    <w:abstractNumId w:val="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1299720834">
    <w:abstractNumId w:val="1"/>
  </w:num>
  <w:num w:numId="6" w16cid:durableId="1809275374">
    <w:abstractNumId w:val="1"/>
  </w:num>
  <w:num w:numId="7" w16cid:durableId="488178300">
    <w:abstractNumId w:val="2"/>
  </w:num>
  <w:num w:numId="8" w16cid:durableId="329404939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9" w16cid:durableId="498425150">
    <w:abstractNumId w:val="14"/>
  </w:num>
  <w:num w:numId="10" w16cid:durableId="1111433623">
    <w:abstractNumId w:val="14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11" w16cid:durableId="727461188">
    <w:abstractNumId w:val="17"/>
  </w:num>
  <w:num w:numId="12" w16cid:durableId="1466459800">
    <w:abstractNumId w:val="17"/>
  </w:num>
  <w:num w:numId="13" w16cid:durableId="1125925343">
    <w:abstractNumId w:val="11"/>
  </w:num>
  <w:num w:numId="14" w16cid:durableId="767894175">
    <w:abstractNumId w:val="15"/>
  </w:num>
  <w:num w:numId="15" w16cid:durableId="331446387">
    <w:abstractNumId w:val="8"/>
  </w:num>
  <w:num w:numId="16" w16cid:durableId="209726152">
    <w:abstractNumId w:val="16"/>
  </w:num>
  <w:num w:numId="17" w16cid:durableId="1482036325">
    <w:abstractNumId w:val="0"/>
  </w:num>
  <w:num w:numId="18" w16cid:durableId="257104956">
    <w:abstractNumId w:val="12"/>
  </w:num>
  <w:num w:numId="19" w16cid:durableId="536621670">
    <w:abstractNumId w:val="5"/>
  </w:num>
  <w:num w:numId="20" w16cid:durableId="201018553">
    <w:abstractNumId w:val="3"/>
  </w:num>
  <w:num w:numId="21" w16cid:durableId="921645170">
    <w:abstractNumId w:val="10"/>
  </w:num>
  <w:num w:numId="22" w16cid:durableId="622885873">
    <w:abstractNumId w:val="6"/>
  </w:num>
  <w:num w:numId="23" w16cid:durableId="363024193">
    <w:abstractNumId w:val="9"/>
  </w:num>
  <w:num w:numId="24" w16cid:durableId="725879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74"/>
    <w:rsid w:val="00016745"/>
    <w:rsid w:val="00016B6A"/>
    <w:rsid w:val="00026CA0"/>
    <w:rsid w:val="00032998"/>
    <w:rsid w:val="000351A4"/>
    <w:rsid w:val="00036039"/>
    <w:rsid w:val="00037E8A"/>
    <w:rsid w:val="000448E6"/>
    <w:rsid w:val="00045071"/>
    <w:rsid w:val="0004638B"/>
    <w:rsid w:val="00050FA7"/>
    <w:rsid w:val="00053A32"/>
    <w:rsid w:val="000578FC"/>
    <w:rsid w:val="00060FE4"/>
    <w:rsid w:val="0006781F"/>
    <w:rsid w:val="00074619"/>
    <w:rsid w:val="00076DB0"/>
    <w:rsid w:val="000877FE"/>
    <w:rsid w:val="000916F4"/>
    <w:rsid w:val="000A1502"/>
    <w:rsid w:val="000A6723"/>
    <w:rsid w:val="000B468D"/>
    <w:rsid w:val="000C5C92"/>
    <w:rsid w:val="000C61BD"/>
    <w:rsid w:val="000C7AE2"/>
    <w:rsid w:val="000D08D6"/>
    <w:rsid w:val="000D6094"/>
    <w:rsid w:val="000D7304"/>
    <w:rsid w:val="000E7770"/>
    <w:rsid w:val="000F2F18"/>
    <w:rsid w:val="000F421C"/>
    <w:rsid w:val="001004CA"/>
    <w:rsid w:val="001009F4"/>
    <w:rsid w:val="00105F30"/>
    <w:rsid w:val="001066D7"/>
    <w:rsid w:val="00107D44"/>
    <w:rsid w:val="00115F65"/>
    <w:rsid w:val="0012332E"/>
    <w:rsid w:val="00125B3D"/>
    <w:rsid w:val="0014353E"/>
    <w:rsid w:val="00150766"/>
    <w:rsid w:val="0015206E"/>
    <w:rsid w:val="00152C0B"/>
    <w:rsid w:val="00161D64"/>
    <w:rsid w:val="001639E3"/>
    <w:rsid w:val="00164230"/>
    <w:rsid w:val="0016633E"/>
    <w:rsid w:val="00166AF2"/>
    <w:rsid w:val="001670B4"/>
    <w:rsid w:val="00177D04"/>
    <w:rsid w:val="00180C61"/>
    <w:rsid w:val="00184CB7"/>
    <w:rsid w:val="00184EC5"/>
    <w:rsid w:val="00185EDE"/>
    <w:rsid w:val="00193D63"/>
    <w:rsid w:val="0019448D"/>
    <w:rsid w:val="00195C1A"/>
    <w:rsid w:val="001A0126"/>
    <w:rsid w:val="001A400D"/>
    <w:rsid w:val="001A5ED2"/>
    <w:rsid w:val="001B7318"/>
    <w:rsid w:val="001C150F"/>
    <w:rsid w:val="001C43BA"/>
    <w:rsid w:val="001C4B14"/>
    <w:rsid w:val="001D0579"/>
    <w:rsid w:val="001E05C4"/>
    <w:rsid w:val="001E5D5E"/>
    <w:rsid w:val="001E71EF"/>
    <w:rsid w:val="001E7585"/>
    <w:rsid w:val="001F1254"/>
    <w:rsid w:val="00203E2E"/>
    <w:rsid w:val="00205202"/>
    <w:rsid w:val="00207C63"/>
    <w:rsid w:val="00215590"/>
    <w:rsid w:val="002167BF"/>
    <w:rsid w:val="00223DB4"/>
    <w:rsid w:val="0022626B"/>
    <w:rsid w:val="002367D4"/>
    <w:rsid w:val="002461DF"/>
    <w:rsid w:val="00250269"/>
    <w:rsid w:val="00251441"/>
    <w:rsid w:val="00251DB7"/>
    <w:rsid w:val="00253628"/>
    <w:rsid w:val="00260E03"/>
    <w:rsid w:val="00261047"/>
    <w:rsid w:val="0026275F"/>
    <w:rsid w:val="00263F70"/>
    <w:rsid w:val="002655C0"/>
    <w:rsid w:val="0027298C"/>
    <w:rsid w:val="00273A57"/>
    <w:rsid w:val="002842BC"/>
    <w:rsid w:val="00286EF0"/>
    <w:rsid w:val="002946B7"/>
    <w:rsid w:val="002A3C4C"/>
    <w:rsid w:val="002A3F62"/>
    <w:rsid w:val="002A52E4"/>
    <w:rsid w:val="002B1A94"/>
    <w:rsid w:val="002B55A9"/>
    <w:rsid w:val="002C59BA"/>
    <w:rsid w:val="002C5E28"/>
    <w:rsid w:val="002D2018"/>
    <w:rsid w:val="002D3C0B"/>
    <w:rsid w:val="002E110F"/>
    <w:rsid w:val="002E500A"/>
    <w:rsid w:val="002E6451"/>
    <w:rsid w:val="002F14C5"/>
    <w:rsid w:val="002F5CFB"/>
    <w:rsid w:val="002F5EB5"/>
    <w:rsid w:val="003030DF"/>
    <w:rsid w:val="00303EEC"/>
    <w:rsid w:val="00304032"/>
    <w:rsid w:val="00305134"/>
    <w:rsid w:val="00305E34"/>
    <w:rsid w:val="00305EF9"/>
    <w:rsid w:val="003129A1"/>
    <w:rsid w:val="00314497"/>
    <w:rsid w:val="00314544"/>
    <w:rsid w:val="00316718"/>
    <w:rsid w:val="003209B5"/>
    <w:rsid w:val="003228AD"/>
    <w:rsid w:val="00326A37"/>
    <w:rsid w:val="003345F0"/>
    <w:rsid w:val="00340750"/>
    <w:rsid w:val="0034507D"/>
    <w:rsid w:val="00345E64"/>
    <w:rsid w:val="00346D9C"/>
    <w:rsid w:val="00350923"/>
    <w:rsid w:val="003538B5"/>
    <w:rsid w:val="00354042"/>
    <w:rsid w:val="0035743A"/>
    <w:rsid w:val="00357ECA"/>
    <w:rsid w:val="00372E95"/>
    <w:rsid w:val="00373B1C"/>
    <w:rsid w:val="003772FB"/>
    <w:rsid w:val="00377751"/>
    <w:rsid w:val="00386D5B"/>
    <w:rsid w:val="0039190C"/>
    <w:rsid w:val="00391ACF"/>
    <w:rsid w:val="0039372C"/>
    <w:rsid w:val="0039771C"/>
    <w:rsid w:val="003A11B2"/>
    <w:rsid w:val="003A246B"/>
    <w:rsid w:val="003A71E5"/>
    <w:rsid w:val="003B0AC1"/>
    <w:rsid w:val="003B0E95"/>
    <w:rsid w:val="003B5C4F"/>
    <w:rsid w:val="003B60FC"/>
    <w:rsid w:val="003C4019"/>
    <w:rsid w:val="003D25AB"/>
    <w:rsid w:val="003D3264"/>
    <w:rsid w:val="003D62FA"/>
    <w:rsid w:val="003E1046"/>
    <w:rsid w:val="003E1186"/>
    <w:rsid w:val="003F0130"/>
    <w:rsid w:val="003F2917"/>
    <w:rsid w:val="00403B39"/>
    <w:rsid w:val="0040417B"/>
    <w:rsid w:val="00404918"/>
    <w:rsid w:val="00405C52"/>
    <w:rsid w:val="00407413"/>
    <w:rsid w:val="00407B34"/>
    <w:rsid w:val="00410CE8"/>
    <w:rsid w:val="00422E48"/>
    <w:rsid w:val="004258B1"/>
    <w:rsid w:val="00433F6B"/>
    <w:rsid w:val="00435092"/>
    <w:rsid w:val="00441B28"/>
    <w:rsid w:val="004549A1"/>
    <w:rsid w:val="0045557E"/>
    <w:rsid w:val="00457C15"/>
    <w:rsid w:val="00460DC3"/>
    <w:rsid w:val="00463323"/>
    <w:rsid w:val="0046758B"/>
    <w:rsid w:val="00467D56"/>
    <w:rsid w:val="00472CC1"/>
    <w:rsid w:val="004764D4"/>
    <w:rsid w:val="00477390"/>
    <w:rsid w:val="00482C45"/>
    <w:rsid w:val="00491C8C"/>
    <w:rsid w:val="00492A02"/>
    <w:rsid w:val="00492DDF"/>
    <w:rsid w:val="00492F19"/>
    <w:rsid w:val="00493E73"/>
    <w:rsid w:val="004A124C"/>
    <w:rsid w:val="004A1E8F"/>
    <w:rsid w:val="004A2949"/>
    <w:rsid w:val="004A38E0"/>
    <w:rsid w:val="004A7598"/>
    <w:rsid w:val="004A76A2"/>
    <w:rsid w:val="004B61C2"/>
    <w:rsid w:val="004B6E1D"/>
    <w:rsid w:val="004C0A7E"/>
    <w:rsid w:val="004C43DB"/>
    <w:rsid w:val="004C4F9A"/>
    <w:rsid w:val="004D224D"/>
    <w:rsid w:val="004E14CB"/>
    <w:rsid w:val="004E2B69"/>
    <w:rsid w:val="004E6D31"/>
    <w:rsid w:val="004E6FD1"/>
    <w:rsid w:val="004F1C45"/>
    <w:rsid w:val="004F1DD5"/>
    <w:rsid w:val="004F7903"/>
    <w:rsid w:val="00502585"/>
    <w:rsid w:val="00502C24"/>
    <w:rsid w:val="00504FE0"/>
    <w:rsid w:val="00507DC2"/>
    <w:rsid w:val="005114BD"/>
    <w:rsid w:val="00514546"/>
    <w:rsid w:val="00514C50"/>
    <w:rsid w:val="00516B8E"/>
    <w:rsid w:val="00530F9A"/>
    <w:rsid w:val="005313D9"/>
    <w:rsid w:val="00534190"/>
    <w:rsid w:val="0053578D"/>
    <w:rsid w:val="00537B91"/>
    <w:rsid w:val="0054425D"/>
    <w:rsid w:val="005442DA"/>
    <w:rsid w:val="00551E0D"/>
    <w:rsid w:val="00555B5A"/>
    <w:rsid w:val="0056222D"/>
    <w:rsid w:val="005645A6"/>
    <w:rsid w:val="00571708"/>
    <w:rsid w:val="005727D8"/>
    <w:rsid w:val="00572B02"/>
    <w:rsid w:val="00573026"/>
    <w:rsid w:val="00575A84"/>
    <w:rsid w:val="005802E6"/>
    <w:rsid w:val="00584800"/>
    <w:rsid w:val="00584E2A"/>
    <w:rsid w:val="00593308"/>
    <w:rsid w:val="00593ACD"/>
    <w:rsid w:val="00594680"/>
    <w:rsid w:val="00597219"/>
    <w:rsid w:val="005A3A38"/>
    <w:rsid w:val="005A3A46"/>
    <w:rsid w:val="005A48DF"/>
    <w:rsid w:val="005A4EB9"/>
    <w:rsid w:val="005B083E"/>
    <w:rsid w:val="005B0B74"/>
    <w:rsid w:val="005B4B22"/>
    <w:rsid w:val="005C0130"/>
    <w:rsid w:val="005E6204"/>
    <w:rsid w:val="005E6512"/>
    <w:rsid w:val="005F0B7F"/>
    <w:rsid w:val="005F13F2"/>
    <w:rsid w:val="005F5CC2"/>
    <w:rsid w:val="005F72E6"/>
    <w:rsid w:val="00603691"/>
    <w:rsid w:val="006107CA"/>
    <w:rsid w:val="00611D3A"/>
    <w:rsid w:val="006128F0"/>
    <w:rsid w:val="00625A20"/>
    <w:rsid w:val="00635223"/>
    <w:rsid w:val="00640C28"/>
    <w:rsid w:val="00641EB3"/>
    <w:rsid w:val="0064666E"/>
    <w:rsid w:val="006469EC"/>
    <w:rsid w:val="00647DD6"/>
    <w:rsid w:val="00647E49"/>
    <w:rsid w:val="00647EAF"/>
    <w:rsid w:val="00663537"/>
    <w:rsid w:val="00674183"/>
    <w:rsid w:val="00675538"/>
    <w:rsid w:val="00680BEC"/>
    <w:rsid w:val="00681E18"/>
    <w:rsid w:val="00687040"/>
    <w:rsid w:val="006928FA"/>
    <w:rsid w:val="006B4B14"/>
    <w:rsid w:val="006C01DD"/>
    <w:rsid w:val="006C0870"/>
    <w:rsid w:val="006C4859"/>
    <w:rsid w:val="006C5A14"/>
    <w:rsid w:val="006D00EC"/>
    <w:rsid w:val="006D03B0"/>
    <w:rsid w:val="006D058C"/>
    <w:rsid w:val="006D2FCB"/>
    <w:rsid w:val="006D4516"/>
    <w:rsid w:val="006D727D"/>
    <w:rsid w:val="006F4073"/>
    <w:rsid w:val="006F505D"/>
    <w:rsid w:val="00700FB7"/>
    <w:rsid w:val="007033F5"/>
    <w:rsid w:val="00703782"/>
    <w:rsid w:val="007103EC"/>
    <w:rsid w:val="00714DDF"/>
    <w:rsid w:val="0071567F"/>
    <w:rsid w:val="007170A9"/>
    <w:rsid w:val="00717500"/>
    <w:rsid w:val="00720947"/>
    <w:rsid w:val="00727B0D"/>
    <w:rsid w:val="00734835"/>
    <w:rsid w:val="00736AC0"/>
    <w:rsid w:val="00744046"/>
    <w:rsid w:val="00744A05"/>
    <w:rsid w:val="0075333F"/>
    <w:rsid w:val="00760630"/>
    <w:rsid w:val="00761D31"/>
    <w:rsid w:val="00761D73"/>
    <w:rsid w:val="007653F7"/>
    <w:rsid w:val="00774E0B"/>
    <w:rsid w:val="00776F4D"/>
    <w:rsid w:val="00777672"/>
    <w:rsid w:val="007777CB"/>
    <w:rsid w:val="007847C1"/>
    <w:rsid w:val="00786C84"/>
    <w:rsid w:val="0079178D"/>
    <w:rsid w:val="00794FD8"/>
    <w:rsid w:val="00796D53"/>
    <w:rsid w:val="0079780E"/>
    <w:rsid w:val="007A4B93"/>
    <w:rsid w:val="007A62A6"/>
    <w:rsid w:val="007C0871"/>
    <w:rsid w:val="007C237A"/>
    <w:rsid w:val="007C5E0B"/>
    <w:rsid w:val="007C7D3B"/>
    <w:rsid w:val="007D237C"/>
    <w:rsid w:val="007D51EE"/>
    <w:rsid w:val="007D6C15"/>
    <w:rsid w:val="007D7EC7"/>
    <w:rsid w:val="007E041C"/>
    <w:rsid w:val="007E0434"/>
    <w:rsid w:val="007F018D"/>
    <w:rsid w:val="007F4AFD"/>
    <w:rsid w:val="00800D1E"/>
    <w:rsid w:val="00804AB5"/>
    <w:rsid w:val="0080786E"/>
    <w:rsid w:val="008159CA"/>
    <w:rsid w:val="00817CE7"/>
    <w:rsid w:val="0082450A"/>
    <w:rsid w:val="00824ABB"/>
    <w:rsid w:val="00827F6C"/>
    <w:rsid w:val="008307C5"/>
    <w:rsid w:val="00840C6A"/>
    <w:rsid w:val="00841220"/>
    <w:rsid w:val="00843A91"/>
    <w:rsid w:val="008472EA"/>
    <w:rsid w:val="00850422"/>
    <w:rsid w:val="00851ADA"/>
    <w:rsid w:val="0085284D"/>
    <w:rsid w:val="00853B1B"/>
    <w:rsid w:val="008556B1"/>
    <w:rsid w:val="00855D37"/>
    <w:rsid w:val="008606E5"/>
    <w:rsid w:val="00861AEC"/>
    <w:rsid w:val="00863897"/>
    <w:rsid w:val="00867DF7"/>
    <w:rsid w:val="00872A84"/>
    <w:rsid w:val="008863E2"/>
    <w:rsid w:val="008913F6"/>
    <w:rsid w:val="00892ECD"/>
    <w:rsid w:val="00895F29"/>
    <w:rsid w:val="008A607A"/>
    <w:rsid w:val="008A6A0F"/>
    <w:rsid w:val="008A6B1C"/>
    <w:rsid w:val="008B2AA8"/>
    <w:rsid w:val="008C73F3"/>
    <w:rsid w:val="008D3718"/>
    <w:rsid w:val="008D73A4"/>
    <w:rsid w:val="008D770C"/>
    <w:rsid w:val="008E51E5"/>
    <w:rsid w:val="008F5661"/>
    <w:rsid w:val="008F704B"/>
    <w:rsid w:val="008F7D29"/>
    <w:rsid w:val="0090018F"/>
    <w:rsid w:val="009006F3"/>
    <w:rsid w:val="00903EC0"/>
    <w:rsid w:val="009054E3"/>
    <w:rsid w:val="00906483"/>
    <w:rsid w:val="009124A6"/>
    <w:rsid w:val="009347CC"/>
    <w:rsid w:val="00936EE2"/>
    <w:rsid w:val="00937BB2"/>
    <w:rsid w:val="00944F92"/>
    <w:rsid w:val="009619E7"/>
    <w:rsid w:val="00962113"/>
    <w:rsid w:val="009625CF"/>
    <w:rsid w:val="00962A57"/>
    <w:rsid w:val="00965F32"/>
    <w:rsid w:val="00966B32"/>
    <w:rsid w:val="00984E9C"/>
    <w:rsid w:val="00985246"/>
    <w:rsid w:val="0098540D"/>
    <w:rsid w:val="00987F98"/>
    <w:rsid w:val="00993A03"/>
    <w:rsid w:val="009A218C"/>
    <w:rsid w:val="009A24C4"/>
    <w:rsid w:val="009A3037"/>
    <w:rsid w:val="009A724F"/>
    <w:rsid w:val="009B6021"/>
    <w:rsid w:val="009B7952"/>
    <w:rsid w:val="009E0369"/>
    <w:rsid w:val="009F5755"/>
    <w:rsid w:val="009F59E8"/>
    <w:rsid w:val="009F6CA8"/>
    <w:rsid w:val="00A0200C"/>
    <w:rsid w:val="00A0271D"/>
    <w:rsid w:val="00A03AA0"/>
    <w:rsid w:val="00A076DB"/>
    <w:rsid w:val="00A104B4"/>
    <w:rsid w:val="00A107C1"/>
    <w:rsid w:val="00A12C89"/>
    <w:rsid w:val="00A12FAD"/>
    <w:rsid w:val="00A14E96"/>
    <w:rsid w:val="00A172D8"/>
    <w:rsid w:val="00A32077"/>
    <w:rsid w:val="00A34DD2"/>
    <w:rsid w:val="00A45629"/>
    <w:rsid w:val="00A462B7"/>
    <w:rsid w:val="00A526D0"/>
    <w:rsid w:val="00A54DB1"/>
    <w:rsid w:val="00A55A97"/>
    <w:rsid w:val="00A55DC8"/>
    <w:rsid w:val="00A8252F"/>
    <w:rsid w:val="00A86368"/>
    <w:rsid w:val="00A911AF"/>
    <w:rsid w:val="00A91BDF"/>
    <w:rsid w:val="00A9244C"/>
    <w:rsid w:val="00A9494B"/>
    <w:rsid w:val="00AB32CE"/>
    <w:rsid w:val="00AC5719"/>
    <w:rsid w:val="00AC785E"/>
    <w:rsid w:val="00AD4979"/>
    <w:rsid w:val="00AD6421"/>
    <w:rsid w:val="00AD77E8"/>
    <w:rsid w:val="00AE3C9C"/>
    <w:rsid w:val="00AE58B9"/>
    <w:rsid w:val="00AF0436"/>
    <w:rsid w:val="00AF06ED"/>
    <w:rsid w:val="00B00FE3"/>
    <w:rsid w:val="00B1526C"/>
    <w:rsid w:val="00B15B79"/>
    <w:rsid w:val="00B160F5"/>
    <w:rsid w:val="00B16874"/>
    <w:rsid w:val="00B22159"/>
    <w:rsid w:val="00B226FF"/>
    <w:rsid w:val="00B24858"/>
    <w:rsid w:val="00B27035"/>
    <w:rsid w:val="00B303DF"/>
    <w:rsid w:val="00B5220B"/>
    <w:rsid w:val="00B53447"/>
    <w:rsid w:val="00B5699A"/>
    <w:rsid w:val="00B67B01"/>
    <w:rsid w:val="00B7277D"/>
    <w:rsid w:val="00B73097"/>
    <w:rsid w:val="00B73EFB"/>
    <w:rsid w:val="00B74EAB"/>
    <w:rsid w:val="00B77960"/>
    <w:rsid w:val="00B81389"/>
    <w:rsid w:val="00B91A2C"/>
    <w:rsid w:val="00B92655"/>
    <w:rsid w:val="00B96647"/>
    <w:rsid w:val="00BA5504"/>
    <w:rsid w:val="00BA79C8"/>
    <w:rsid w:val="00BC30E5"/>
    <w:rsid w:val="00BC3D02"/>
    <w:rsid w:val="00BC43E8"/>
    <w:rsid w:val="00BC6CAC"/>
    <w:rsid w:val="00BD1655"/>
    <w:rsid w:val="00BD3D57"/>
    <w:rsid w:val="00BE2E9B"/>
    <w:rsid w:val="00BE3FA6"/>
    <w:rsid w:val="00BF0B71"/>
    <w:rsid w:val="00BF7BDC"/>
    <w:rsid w:val="00C00D80"/>
    <w:rsid w:val="00C07FC2"/>
    <w:rsid w:val="00C158A5"/>
    <w:rsid w:val="00C20302"/>
    <w:rsid w:val="00C25EBA"/>
    <w:rsid w:val="00C2604C"/>
    <w:rsid w:val="00C2785A"/>
    <w:rsid w:val="00C27B59"/>
    <w:rsid w:val="00C33D29"/>
    <w:rsid w:val="00C35EF8"/>
    <w:rsid w:val="00C3646F"/>
    <w:rsid w:val="00C37B30"/>
    <w:rsid w:val="00C37C56"/>
    <w:rsid w:val="00C42962"/>
    <w:rsid w:val="00C4784A"/>
    <w:rsid w:val="00C50AAD"/>
    <w:rsid w:val="00C52581"/>
    <w:rsid w:val="00C62158"/>
    <w:rsid w:val="00C632C1"/>
    <w:rsid w:val="00C655BE"/>
    <w:rsid w:val="00C659B5"/>
    <w:rsid w:val="00C70B51"/>
    <w:rsid w:val="00C711C5"/>
    <w:rsid w:val="00C7267A"/>
    <w:rsid w:val="00C7728D"/>
    <w:rsid w:val="00C85AC9"/>
    <w:rsid w:val="00C86410"/>
    <w:rsid w:val="00C916CB"/>
    <w:rsid w:val="00C928EC"/>
    <w:rsid w:val="00CB7008"/>
    <w:rsid w:val="00CB72E6"/>
    <w:rsid w:val="00CD35A0"/>
    <w:rsid w:val="00CD3824"/>
    <w:rsid w:val="00CD6378"/>
    <w:rsid w:val="00CE2C8B"/>
    <w:rsid w:val="00CE6FFD"/>
    <w:rsid w:val="00CF1AB1"/>
    <w:rsid w:val="00CF369B"/>
    <w:rsid w:val="00CF4865"/>
    <w:rsid w:val="00D0495D"/>
    <w:rsid w:val="00D12653"/>
    <w:rsid w:val="00D12C78"/>
    <w:rsid w:val="00D13775"/>
    <w:rsid w:val="00D139E0"/>
    <w:rsid w:val="00D20BC9"/>
    <w:rsid w:val="00D31D38"/>
    <w:rsid w:val="00D341D8"/>
    <w:rsid w:val="00D3770A"/>
    <w:rsid w:val="00D423C9"/>
    <w:rsid w:val="00D42F13"/>
    <w:rsid w:val="00D45FEA"/>
    <w:rsid w:val="00D47C1A"/>
    <w:rsid w:val="00D505EE"/>
    <w:rsid w:val="00D532F3"/>
    <w:rsid w:val="00D6413C"/>
    <w:rsid w:val="00D64C82"/>
    <w:rsid w:val="00D64DAB"/>
    <w:rsid w:val="00D65319"/>
    <w:rsid w:val="00D70A19"/>
    <w:rsid w:val="00D71776"/>
    <w:rsid w:val="00D72341"/>
    <w:rsid w:val="00D73267"/>
    <w:rsid w:val="00D741D5"/>
    <w:rsid w:val="00D83367"/>
    <w:rsid w:val="00D90277"/>
    <w:rsid w:val="00D903D4"/>
    <w:rsid w:val="00D94BDF"/>
    <w:rsid w:val="00D94E6F"/>
    <w:rsid w:val="00D95956"/>
    <w:rsid w:val="00D95C55"/>
    <w:rsid w:val="00D969F9"/>
    <w:rsid w:val="00DA240D"/>
    <w:rsid w:val="00DA40EB"/>
    <w:rsid w:val="00DA642D"/>
    <w:rsid w:val="00DB3305"/>
    <w:rsid w:val="00DB3977"/>
    <w:rsid w:val="00DB7892"/>
    <w:rsid w:val="00DC0777"/>
    <w:rsid w:val="00DC574A"/>
    <w:rsid w:val="00DD6A21"/>
    <w:rsid w:val="00DE2704"/>
    <w:rsid w:val="00DF0745"/>
    <w:rsid w:val="00E00F13"/>
    <w:rsid w:val="00E02827"/>
    <w:rsid w:val="00E0508D"/>
    <w:rsid w:val="00E06E2B"/>
    <w:rsid w:val="00E143DE"/>
    <w:rsid w:val="00E23007"/>
    <w:rsid w:val="00E2337E"/>
    <w:rsid w:val="00E3121B"/>
    <w:rsid w:val="00E33D1E"/>
    <w:rsid w:val="00E40FA5"/>
    <w:rsid w:val="00E41048"/>
    <w:rsid w:val="00E53E2D"/>
    <w:rsid w:val="00E60872"/>
    <w:rsid w:val="00E61E1D"/>
    <w:rsid w:val="00E63C6E"/>
    <w:rsid w:val="00E66C71"/>
    <w:rsid w:val="00E67765"/>
    <w:rsid w:val="00E67C97"/>
    <w:rsid w:val="00E72A87"/>
    <w:rsid w:val="00E74D17"/>
    <w:rsid w:val="00E81B7C"/>
    <w:rsid w:val="00E8489C"/>
    <w:rsid w:val="00E871FF"/>
    <w:rsid w:val="00E87D8E"/>
    <w:rsid w:val="00E90683"/>
    <w:rsid w:val="00E90F0D"/>
    <w:rsid w:val="00E91166"/>
    <w:rsid w:val="00EA1879"/>
    <w:rsid w:val="00EA30B8"/>
    <w:rsid w:val="00EA65E4"/>
    <w:rsid w:val="00EB1454"/>
    <w:rsid w:val="00EB70F8"/>
    <w:rsid w:val="00ED1793"/>
    <w:rsid w:val="00ED2B83"/>
    <w:rsid w:val="00ED32C9"/>
    <w:rsid w:val="00ED4A4D"/>
    <w:rsid w:val="00EE443E"/>
    <w:rsid w:val="00EE512A"/>
    <w:rsid w:val="00EE75DF"/>
    <w:rsid w:val="00EE778A"/>
    <w:rsid w:val="00EF3B4E"/>
    <w:rsid w:val="00EF41F9"/>
    <w:rsid w:val="00EF6563"/>
    <w:rsid w:val="00F10674"/>
    <w:rsid w:val="00F25598"/>
    <w:rsid w:val="00F33950"/>
    <w:rsid w:val="00F403E8"/>
    <w:rsid w:val="00F411B0"/>
    <w:rsid w:val="00F435DA"/>
    <w:rsid w:val="00F4637A"/>
    <w:rsid w:val="00F46A0B"/>
    <w:rsid w:val="00F564F0"/>
    <w:rsid w:val="00F56C15"/>
    <w:rsid w:val="00F66779"/>
    <w:rsid w:val="00F670EF"/>
    <w:rsid w:val="00F67FCF"/>
    <w:rsid w:val="00F72D0F"/>
    <w:rsid w:val="00F75895"/>
    <w:rsid w:val="00F76892"/>
    <w:rsid w:val="00F76F6D"/>
    <w:rsid w:val="00F86DCE"/>
    <w:rsid w:val="00F86F5E"/>
    <w:rsid w:val="00F972BF"/>
    <w:rsid w:val="00F97925"/>
    <w:rsid w:val="00FA35CF"/>
    <w:rsid w:val="00FA705E"/>
    <w:rsid w:val="00FA79CA"/>
    <w:rsid w:val="00FB527A"/>
    <w:rsid w:val="00FC07D0"/>
    <w:rsid w:val="00FC20AC"/>
    <w:rsid w:val="00FC24E3"/>
    <w:rsid w:val="00FD21C3"/>
    <w:rsid w:val="00FD2299"/>
    <w:rsid w:val="00FE3C9F"/>
    <w:rsid w:val="00FE5D16"/>
    <w:rsid w:val="00FF168F"/>
    <w:rsid w:val="00FF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D526"/>
  <w15:chartTrackingRefBased/>
  <w15:docId w15:val="{42A82E75-A3A2-4A0C-AE4F-2626EE26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C7D3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Titolo1">
    <w:name w:val="heading 1"/>
    <w:basedOn w:val="Normale"/>
    <w:link w:val="Titolo1Carattere"/>
    <w:uiPriority w:val="9"/>
    <w:qFormat/>
    <w:rsid w:val="007C7D3B"/>
    <w:pPr>
      <w:ind w:left="2940" w:hanging="72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7D3B"/>
    <w:rPr>
      <w:rFonts w:ascii="Arial" w:eastAsia="Arial" w:hAnsi="Arial" w:cs="Arial"/>
      <w:b/>
      <w:bCs/>
      <w:sz w:val="20"/>
      <w:szCs w:val="20"/>
    </w:rPr>
  </w:style>
  <w:style w:type="paragraph" w:customStyle="1" w:styleId="msonormal0">
    <w:name w:val="msonormal"/>
    <w:basedOn w:val="Normale"/>
    <w:rsid w:val="007C7D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Corpotesto">
    <w:name w:val="Body Text"/>
    <w:basedOn w:val="Normale"/>
    <w:link w:val="CorpotestoCarattere"/>
    <w:uiPriority w:val="1"/>
    <w:unhideWhenUsed/>
    <w:qFormat/>
    <w:rsid w:val="007C7D3B"/>
    <w:rPr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7C7D3B"/>
    <w:rPr>
      <w:rFonts w:ascii="Arial MT" w:eastAsia="Arial MT" w:hAnsi="Arial MT" w:cs="Arial MT"/>
      <w:sz w:val="20"/>
      <w:szCs w:val="20"/>
    </w:rPr>
  </w:style>
  <w:style w:type="paragraph" w:styleId="Paragrafoelenco">
    <w:name w:val="List Paragraph"/>
    <w:basedOn w:val="Normale"/>
    <w:uiPriority w:val="1"/>
    <w:qFormat/>
    <w:rsid w:val="007C7D3B"/>
    <w:pPr>
      <w:ind w:left="2940" w:hanging="720"/>
    </w:pPr>
  </w:style>
  <w:style w:type="paragraph" w:customStyle="1" w:styleId="TableParagraph">
    <w:name w:val="Table Paragraph"/>
    <w:basedOn w:val="Normale"/>
    <w:uiPriority w:val="1"/>
    <w:qFormat/>
    <w:rsid w:val="007C7D3B"/>
    <w:pPr>
      <w:spacing w:line="213" w:lineRule="exact"/>
      <w:ind w:left="76"/>
    </w:pPr>
  </w:style>
  <w:style w:type="table" w:customStyle="1" w:styleId="TableNormal">
    <w:name w:val="Table Normal"/>
    <w:uiPriority w:val="2"/>
    <w:semiHidden/>
    <w:qFormat/>
    <w:rsid w:val="007C7D3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semiHidden/>
    <w:unhideWhenUsed/>
    <w:rsid w:val="00625A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9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nte\AppData\Local\Chemistry%20Add-in%20for%20Word\Chemistry%20Gallery\Chem4Word201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AAEAAAD/////AQAAAAAAAAAMAgAAAEVDaGVtNFdvcmQuQ29yZSwgVmVyc2lvbj0yLjAuMS4wLCBDdWx0dXJlPW5ldXRyYWwsIFB1YmxpY0tleVRva2VuPW51bGwHAQAAAAABAAAAAAAAAAQgQ2hlbTRXb3JkLkNvcmUuQ29udHJvbFByb3BlcnRpZXMCAAAACw==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1FCEB-F0FF-4622-8E5D-F8ED57013427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435F5D05-C9D0-46A4-91F8-6097778A6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Chem4Word2010.dotx</Template>
  <TotalTime>304</TotalTime>
  <Pages>11</Pages>
  <Words>2155</Words>
  <Characters>12286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DELL'OLIO GIACOMO ALBERTO</dc:creator>
  <cp:keywords/>
  <dc:description/>
  <cp:lastModifiedBy>DELL'OLIO GIACOMO ALBERTO</cp:lastModifiedBy>
  <cp:revision>624</cp:revision>
  <dcterms:created xsi:type="dcterms:W3CDTF">2022-12-03T16:59:00Z</dcterms:created>
  <dcterms:modified xsi:type="dcterms:W3CDTF">2023-01-30T18:36:00Z</dcterms:modified>
</cp:coreProperties>
</file>